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92DA8" w14:textId="340800E4" w:rsidR="00E81978" w:rsidRDefault="007E31C1">
      <w:pPr>
        <w:pStyle w:val="Title"/>
      </w:pPr>
      <w:sdt>
        <w:sdtPr>
          <w:alias w:val="Title:"/>
          <w:tag w:val="Title:"/>
          <w:id w:val="726351117"/>
          <w:placeholder>
            <w:docPart w:val="94E4D2C0705B4E799E9F1AADE81675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64BD6">
            <w:t>Lab 2 Report</w:t>
          </w:r>
        </w:sdtContent>
      </w:sdt>
    </w:p>
    <w:p w14:paraId="5C198BED" w14:textId="3145D69B" w:rsidR="00B823AA" w:rsidRDefault="00364BD6" w:rsidP="00B823AA">
      <w:pPr>
        <w:pStyle w:val="Title2"/>
      </w:pPr>
      <w:r>
        <w:t>Nicole Favela</w:t>
      </w:r>
    </w:p>
    <w:p w14:paraId="5B19F3B7" w14:textId="3D803EE4" w:rsidR="00E81978" w:rsidRDefault="00364BD6" w:rsidP="00B823AA">
      <w:pPr>
        <w:pStyle w:val="Title2"/>
      </w:pPr>
      <w:r>
        <w:t>CS 2302</w:t>
      </w:r>
    </w:p>
    <w:p w14:paraId="7BF9869E" w14:textId="78022813" w:rsidR="00364BD6" w:rsidRDefault="00364BD6" w:rsidP="00B823AA">
      <w:pPr>
        <w:pStyle w:val="Title2"/>
      </w:pPr>
      <w:r>
        <w:t>February 27, 2019</w:t>
      </w:r>
    </w:p>
    <w:p w14:paraId="6FEDF412" w14:textId="34D623B6" w:rsidR="00E81978" w:rsidRDefault="00E81978" w:rsidP="00364BD6">
      <w:pPr>
        <w:pStyle w:val="Title"/>
      </w:pPr>
    </w:p>
    <w:p w14:paraId="471D32C0" w14:textId="6E6987F9" w:rsidR="00E81978" w:rsidRDefault="00E81978" w:rsidP="00364BD6">
      <w:pPr>
        <w:ind w:firstLine="0"/>
      </w:pPr>
    </w:p>
    <w:p w14:paraId="58DAB5B7" w14:textId="4D0E2BF8" w:rsidR="00E81978" w:rsidRDefault="00E81978" w:rsidP="00364BD6">
      <w:pPr>
        <w:pStyle w:val="SectionTitle"/>
        <w:jc w:val="left"/>
      </w:pPr>
    </w:p>
    <w:p w14:paraId="597A19E7" w14:textId="3A4D4ABA" w:rsidR="00E81978" w:rsidRDefault="00364BD6">
      <w:pPr>
        <w:pStyle w:val="Heading1"/>
      </w:pPr>
      <w:r>
        <w:t>Intro</w:t>
      </w:r>
    </w:p>
    <w:p w14:paraId="3AD6FA73" w14:textId="7B165FFA" w:rsidR="00AE265D" w:rsidRDefault="00364BD6" w:rsidP="00364BD6">
      <w:r w:rsidRPr="00364BD6">
        <w:t xml:space="preserve">The task I was faced with for this lab was to implement bubble sort, merge, sort and quicksort on a list of integers. Using the linked list basic functionalities provided in class, I implemented the sorting algorithms and returned the median number of the lists. </w:t>
      </w:r>
      <w:r w:rsidR="00AE265D">
        <w:t xml:space="preserve">   </w:t>
      </w:r>
    </w:p>
    <w:p w14:paraId="246D015E" w14:textId="2886D94C" w:rsidR="0070152D" w:rsidRPr="0070152D" w:rsidRDefault="0070152D" w:rsidP="00364BD6">
      <w:pPr>
        <w:rPr>
          <w:b/>
        </w:rPr>
      </w:pPr>
      <w:r>
        <w:tab/>
      </w:r>
      <w:r>
        <w:tab/>
      </w:r>
      <w:r>
        <w:tab/>
      </w:r>
      <w:r>
        <w:tab/>
        <w:t xml:space="preserve">          </w:t>
      </w:r>
      <w:r>
        <w:rPr>
          <w:b/>
        </w:rPr>
        <w:t xml:space="preserve">Approach </w:t>
      </w:r>
    </w:p>
    <w:p w14:paraId="4284E2A4" w14:textId="429D47CC" w:rsidR="00364BD6" w:rsidRDefault="00364BD6" w:rsidP="00364BD6">
      <w:r w:rsidRPr="00364BD6">
        <w:t xml:space="preserve"> My approach to bubble sort was to model it after bubble sort in arrays as a reference. Since bubble sort is a fairly simple sorting algorithm that only looks at adjacent elements and swaps their positions if they are out of order I knew I need</w:t>
      </w:r>
      <w:r w:rsidR="00B4277D">
        <w:t>ed</w:t>
      </w:r>
      <w:r w:rsidRPr="00364BD6">
        <w:t xml:space="preserve"> to keep track of the exchanges. Since it is using linked lists instead of arrays, I needed to store the data in a temporary variable in order to change the data within neighboring nodes. After there are no more exchanges to be made, it is clear that the list is </w:t>
      </w:r>
      <w:r w:rsidR="00E552C3" w:rsidRPr="00364BD6">
        <w:t>sorted,</w:t>
      </w:r>
      <w:r w:rsidRPr="00364BD6">
        <w:t xml:space="preserve"> and the list is returned in ascending order. My approach to merge sort was to recursively split the list into smaller and smaller elements until they are of size 1, then unite them in their correct order. This involved using a couple different methods to aid in the process. First, </w:t>
      </w:r>
      <w:proofErr w:type="spellStart"/>
      <w:r w:rsidRPr="00364BD6">
        <w:t>divideLists</w:t>
      </w:r>
      <w:proofErr w:type="spellEnd"/>
      <w:r w:rsidR="00E552C3">
        <w:t>,</w:t>
      </w:r>
      <w:r w:rsidRPr="00364BD6">
        <w:t xml:space="preserve"> returns the head and middle of two lists created. This makes the recursive size smaller every call. </w:t>
      </w:r>
      <w:proofErr w:type="spellStart"/>
      <w:r w:rsidRPr="00364BD6">
        <w:t>MergeLists</w:t>
      </w:r>
      <w:proofErr w:type="spellEnd"/>
      <w:r w:rsidRPr="00364BD6">
        <w:t xml:space="preserve"> is used to unit</w:t>
      </w:r>
      <w:r w:rsidR="00E552C3">
        <w:t>e</w:t>
      </w:r>
      <w:r w:rsidRPr="00364BD6">
        <w:t xml:space="preserve"> the lists at the end based on the value of item. Recursive calls are made on the rest of l1 and l2. Finally</w:t>
      </w:r>
      <w:r w:rsidR="0070152D">
        <w:t>,</w:t>
      </w:r>
      <w:r w:rsidR="00A22C23">
        <w:t xml:space="preserve"> </w:t>
      </w:r>
      <w:proofErr w:type="spellStart"/>
      <w:r w:rsidR="00A22C23">
        <w:t>mergeS</w:t>
      </w:r>
      <w:r w:rsidRPr="00364BD6">
        <w:t>ort</w:t>
      </w:r>
      <w:proofErr w:type="spellEnd"/>
      <w:r w:rsidRPr="00364BD6">
        <w:t xml:space="preserve"> returns the head of the sorted list. For quicksort, I knew it would be challenging to implement it in linked lists due to the lack of indices. First, I tried to make a kind of artificial index for the linked lists</w:t>
      </w:r>
      <w:r w:rsidR="0070152D">
        <w:t>,</w:t>
      </w:r>
      <w:r w:rsidRPr="00364BD6">
        <w:t xml:space="preserve"> but I ended up just using a loop and making comparisons similar to bubble sort but with 2 empty lists. I used to empty lists to collect the data that is smaller than the pivot</w:t>
      </w:r>
      <w:r w:rsidR="00A22C23">
        <w:t xml:space="preserve"> </w:t>
      </w:r>
      <w:r w:rsidRPr="00364BD6">
        <w:t>(L1) and larger than the pivot</w:t>
      </w:r>
      <w:r w:rsidR="00A22C23">
        <w:t xml:space="preserve"> </w:t>
      </w:r>
      <w:r w:rsidRPr="00364BD6">
        <w:t xml:space="preserve">(L3). I then made 2 recursive calls with both lists and prepending or appending the pivot depending on its value. After I had to lists completed, I just connected then at the end. For that </w:t>
      </w:r>
      <w:r w:rsidRPr="00364BD6">
        <w:lastRenderedPageBreak/>
        <w:t xml:space="preserve">method, I also created prepend which adds and element to the beginning of the list. </w:t>
      </w:r>
      <w:proofErr w:type="spellStart"/>
      <w:r w:rsidRPr="00364BD6">
        <w:t>ModQuickSort</w:t>
      </w:r>
      <w:proofErr w:type="spellEnd"/>
      <w:r w:rsidRPr="00364BD6">
        <w:t xml:space="preserve"> works similarly to quicksort </w:t>
      </w:r>
      <w:r w:rsidR="0070152D" w:rsidRPr="00364BD6">
        <w:t>except</w:t>
      </w:r>
      <w:r w:rsidRPr="00364BD6">
        <w:t xml:space="preserve"> it takes the larger </w:t>
      </w:r>
      <w:r w:rsidR="0070152D" w:rsidRPr="00364BD6">
        <w:t>sub list</w:t>
      </w:r>
      <w:r w:rsidRPr="00364BD6">
        <w:t xml:space="preserve"> and recursively makes it smaller until the median element of that list is returned or is equal to the pivot. I also created the function </w:t>
      </w:r>
      <w:proofErr w:type="spellStart"/>
      <w:r w:rsidRPr="00364BD6">
        <w:t>getElementAt</w:t>
      </w:r>
      <w:proofErr w:type="spellEnd"/>
      <w:r w:rsidRPr="00364BD6">
        <w:t xml:space="preserve"> which was necessary to find the median of</w:t>
      </w:r>
      <w:r w:rsidR="0070152D">
        <w:t xml:space="preserve"> the list. </w:t>
      </w:r>
      <w:r w:rsidRPr="00364BD6">
        <w:t>This function simply used a counter I called index to match is to the number of iterations in the loop which would return the element at the specified position much like the index of an array.</w:t>
      </w:r>
      <w:r w:rsidR="0061403B">
        <w:t xml:space="preserve"> </w:t>
      </w:r>
    </w:p>
    <w:p w14:paraId="6329C0BC" w14:textId="3B27B48C" w:rsidR="0061403B" w:rsidRDefault="0061403B" w:rsidP="00364BD6">
      <w:pPr>
        <w:rPr>
          <w:b/>
        </w:rPr>
      </w:pPr>
      <w:r>
        <w:tab/>
      </w:r>
      <w:r>
        <w:tab/>
      </w:r>
      <w:r>
        <w:tab/>
      </w:r>
      <w:r>
        <w:tab/>
      </w:r>
      <w:r>
        <w:rPr>
          <w:b/>
        </w:rPr>
        <w:t>Sample runs and output</w:t>
      </w:r>
    </w:p>
    <w:p w14:paraId="7D462597" w14:textId="13D1341E" w:rsidR="0061403B" w:rsidRDefault="0061403B" w:rsidP="00364BD6">
      <w:r>
        <w:t>For testing my code</w:t>
      </w:r>
      <w:r w:rsidR="0070152D">
        <w:t>,</w:t>
      </w:r>
      <w:r>
        <w:t xml:space="preserve"> I used several different sized linked lists. I wanted to make sure my code worked properly for different input sizes. </w:t>
      </w:r>
      <w:r w:rsidR="00637438">
        <w:t xml:space="preserve">Quicksort was the most challenging for me. I used quicksort of arrays of a reference and knew it would be difficult to implement in </w:t>
      </w:r>
      <w:r w:rsidR="00C74290">
        <w:t>linked</w:t>
      </w:r>
      <w:r w:rsidR="00637438">
        <w:t xml:space="preserve"> lists because the algorithm works by </w:t>
      </w:r>
      <w:r w:rsidR="00C74290">
        <w:t>choosing</w:t>
      </w:r>
      <w:r w:rsidR="00637438">
        <w:t xml:space="preserve"> a pivot and partitions smaller </w:t>
      </w:r>
      <w:r w:rsidR="00C74290">
        <w:t>elements</w:t>
      </w:r>
      <w:r w:rsidR="00637438">
        <w:t xml:space="preserve"> to the left of the pivot and larger ones to the right. I tried to mimic this by creating L2 and L3 which are 2 empty lists and simply appending to them depending on their value in relation to the pivot which I made the head of the original Linked list</w:t>
      </w:r>
      <w:r w:rsidR="00E552C3">
        <w:t>,</w:t>
      </w:r>
      <w:r w:rsidR="00637438">
        <w:t xml:space="preserve"> L. I kept adding items to t</w:t>
      </w:r>
      <w:r w:rsidR="00E552C3">
        <w:t xml:space="preserve">he lists using a while loop and </w:t>
      </w:r>
      <w:r w:rsidR="00637438">
        <w:t xml:space="preserve">made recursive calls to </w:t>
      </w:r>
      <w:r w:rsidR="00C74290">
        <w:t>sub lists</w:t>
      </w:r>
      <w:r w:rsidR="00637438">
        <w:t xml:space="preserve"> and continued as long as the lists are </w:t>
      </w:r>
      <w:r w:rsidR="00DC16A0">
        <w:t xml:space="preserve">greater than length 1. I found that when doing several runs of this method, I encountered some instances where the function would not </w:t>
      </w:r>
      <w:r w:rsidR="00C74290">
        <w:t>completely</w:t>
      </w:r>
      <w:r w:rsidR="00DC16A0">
        <w:t xml:space="preserve"> sort the list or leave the pivot out. I presume the reason had to do with one of the lists sometimes being completely empty. </w:t>
      </w:r>
      <w:r w:rsidR="00E552C3">
        <w:t xml:space="preserve">The functions </w:t>
      </w:r>
      <w:proofErr w:type="gramStart"/>
      <w:r w:rsidR="00E552C3">
        <w:t>seems</w:t>
      </w:r>
      <w:proofErr w:type="gramEnd"/>
      <w:r w:rsidR="00E552C3">
        <w:t xml:space="preserve"> to work in the majority of cases,</w:t>
      </w:r>
      <w:r w:rsidR="006A459B">
        <w:t xml:space="preserve"> </w:t>
      </w:r>
      <w:r w:rsidR="00E552C3">
        <w:t xml:space="preserve">however, and if given more time, it would be a simple fix. </w:t>
      </w:r>
      <w:r>
        <w:t>I started with 5 items in my linked</w:t>
      </w:r>
      <w:r w:rsidR="0070152D">
        <w:t xml:space="preserve"> list and then 10 and gradually increase with the highest N=500. </w:t>
      </w:r>
      <w:r w:rsidR="002F2B99">
        <w:t xml:space="preserve"> </w:t>
      </w:r>
      <w:r w:rsidR="0070152D">
        <w:t xml:space="preserve">For reference my machine </w:t>
      </w:r>
      <w:r w:rsidR="00A22C23">
        <w:t>has</w:t>
      </w:r>
      <w:r w:rsidR="0070152D">
        <w:t xml:space="preserve"> a 2.3 GHz intel core i5 processor and is running </w:t>
      </w:r>
      <w:proofErr w:type="spellStart"/>
      <w:r w:rsidR="0070152D">
        <w:t>macOS</w:t>
      </w:r>
      <w:proofErr w:type="spellEnd"/>
      <w:r w:rsidR="0070152D">
        <w:t xml:space="preserve"> Mojave. </w:t>
      </w:r>
      <w:r w:rsidR="005C3267">
        <w:t>Runtimes are also affected by the number of things running on a machine and the amount of RAM available as well.</w:t>
      </w:r>
    </w:p>
    <w:p w14:paraId="68CC60DA" w14:textId="346E6D8F" w:rsidR="0061403B" w:rsidRDefault="0061403B" w:rsidP="00364BD6">
      <w:r>
        <w:rPr>
          <w:noProof/>
        </w:rPr>
        <w:lastRenderedPageBreak/>
        <w:drawing>
          <wp:inline distT="0" distB="0" distL="0" distR="0" wp14:anchorId="26957218" wp14:editId="6F3AF0C9">
            <wp:extent cx="2714625" cy="208413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7 at 4.51.20 PM.png"/>
                    <pic:cNvPicPr/>
                  </pic:nvPicPr>
                  <pic:blipFill>
                    <a:blip r:embed="rId8">
                      <a:extLst>
                        <a:ext uri="{28A0092B-C50C-407E-A947-70E740481C1C}">
                          <a14:useLocalDpi xmlns:a14="http://schemas.microsoft.com/office/drawing/2010/main" val="0"/>
                        </a:ext>
                      </a:extLst>
                    </a:blip>
                    <a:stretch>
                      <a:fillRect/>
                    </a:stretch>
                  </pic:blipFill>
                  <pic:spPr>
                    <a:xfrm>
                      <a:off x="0" y="0"/>
                      <a:ext cx="2720720" cy="2088810"/>
                    </a:xfrm>
                    <a:prstGeom prst="rect">
                      <a:avLst/>
                    </a:prstGeom>
                  </pic:spPr>
                </pic:pic>
              </a:graphicData>
            </a:graphic>
          </wp:inline>
        </w:drawing>
      </w:r>
    </w:p>
    <w:p w14:paraId="0B6DD614" w14:textId="4558E843" w:rsidR="0061403B" w:rsidRDefault="0061403B" w:rsidP="00364BD6">
      <w:r>
        <w:rPr>
          <w:noProof/>
        </w:rPr>
        <w:drawing>
          <wp:inline distT="0" distB="0" distL="0" distR="0" wp14:anchorId="7ED32FC6" wp14:editId="03B692F8">
            <wp:extent cx="5400675" cy="1490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5.0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531" cy="1498922"/>
                    </a:xfrm>
                    <a:prstGeom prst="rect">
                      <a:avLst/>
                    </a:prstGeom>
                  </pic:spPr>
                </pic:pic>
              </a:graphicData>
            </a:graphic>
          </wp:inline>
        </w:drawing>
      </w:r>
    </w:p>
    <w:p w14:paraId="49208BD5" w14:textId="77777777" w:rsidR="0061403B" w:rsidRPr="0061403B" w:rsidRDefault="0061403B" w:rsidP="00364BD6"/>
    <w:p w14:paraId="0E5578FF" w14:textId="48A8F568" w:rsidR="00FB533B" w:rsidRDefault="00FB533B" w:rsidP="00364BD6">
      <w:pPr>
        <w:rPr>
          <w:b/>
        </w:rPr>
      </w:pPr>
      <w:r>
        <w:tab/>
      </w:r>
      <w:r>
        <w:tab/>
      </w:r>
      <w:r>
        <w:tab/>
      </w:r>
      <w:r>
        <w:tab/>
      </w:r>
      <w:r>
        <w:rPr>
          <w:b/>
        </w:rPr>
        <w:t>Experimental results</w:t>
      </w:r>
    </w:p>
    <w:p w14:paraId="3BE07063" w14:textId="7DA5A20B" w:rsidR="00260FA9" w:rsidRDefault="00FB533B" w:rsidP="00260FA9">
      <w:r>
        <w:t>For the runtime analysis of my code, I</w:t>
      </w:r>
      <w:r w:rsidR="00260FA9">
        <w:t xml:space="preserve"> used a for loop to execute each of my functions 10 times. I tested my methods with link</w:t>
      </w:r>
      <w:r w:rsidR="0061403B">
        <w:t>ed lists of size 10, 100, and 5</w:t>
      </w:r>
      <w:r w:rsidR="00260FA9">
        <w:t xml:space="preserve">00. </w:t>
      </w:r>
      <w:r w:rsidR="0061403B">
        <w:t xml:space="preserve">Due to the </w:t>
      </w:r>
      <w:r w:rsidR="0070152D">
        <w:t>processing</w:t>
      </w:r>
      <w:r w:rsidR="0061403B">
        <w:t xml:space="preserve"> limitations of my machine I was unable to reach n=1000. </w:t>
      </w:r>
      <w:r w:rsidR="0070152D">
        <w:t>Using</w:t>
      </w:r>
      <w:r w:rsidR="00260FA9">
        <w:t xml:space="preserve"> another for loop and my append function I first populated my linked lists of L1,</w:t>
      </w:r>
      <w:r w:rsidR="00E552C3">
        <w:t xml:space="preserve"> </w:t>
      </w:r>
      <w:r w:rsidR="00260FA9">
        <w:t>L2,</w:t>
      </w:r>
      <w:r w:rsidR="00E552C3">
        <w:t xml:space="preserve"> </w:t>
      </w:r>
      <w:r w:rsidR="00260FA9">
        <w:t xml:space="preserve">L3 and L4 with </w:t>
      </w:r>
      <w:proofErr w:type="gramStart"/>
      <w:r w:rsidR="00260FA9">
        <w:t>random</w:t>
      </w:r>
      <w:r w:rsidR="00912F6E">
        <w:t xml:space="preserve"> </w:t>
      </w:r>
      <w:r w:rsidR="00260FA9">
        <w:t xml:space="preserve"> integers</w:t>
      </w:r>
      <w:proofErr w:type="gramEnd"/>
      <w:r w:rsidR="00260FA9">
        <w:t xml:space="preserve"> from 0 to 100. When I tested this the first time</w:t>
      </w:r>
      <w:r w:rsidR="00C74290">
        <w:t>,</w:t>
      </w:r>
      <w:r w:rsidR="00260FA9">
        <w:t xml:space="preserve"> I was using </w:t>
      </w:r>
      <w:proofErr w:type="spellStart"/>
      <w:proofErr w:type="gramStart"/>
      <w:r w:rsidR="00260FA9">
        <w:t>time.time</w:t>
      </w:r>
      <w:proofErr w:type="spellEnd"/>
      <w:proofErr w:type="gramEnd"/>
      <w:r w:rsidR="00260FA9">
        <w:t xml:space="preserve">() to record the start and end times and subtracted them to obtain my results. I was getting numbers in 1/e^-05, however, and chose to switch to </w:t>
      </w:r>
      <w:proofErr w:type="spellStart"/>
      <w:proofErr w:type="gramStart"/>
      <w:r w:rsidR="00260FA9">
        <w:t>time.time</w:t>
      </w:r>
      <w:proofErr w:type="gramEnd"/>
      <w:r w:rsidR="00260FA9">
        <w:t>_ns</w:t>
      </w:r>
      <w:proofErr w:type="spellEnd"/>
      <w:r w:rsidR="00260FA9">
        <w:t xml:space="preserve">() to calculate runtimes in nanoseconds for the purposes of graphing and comparisons. </w:t>
      </w:r>
      <w:r w:rsidR="00E552C3">
        <w:t>The average</w:t>
      </w:r>
      <w:r w:rsidR="00C74290">
        <w:t xml:space="preserve"> case runtime of bubble sort is O(n^2). It is evident from the graph that as n gets larger, the time taken for bubble sort to completely sort the linked list increases in quadratic time. Of course</w:t>
      </w:r>
      <w:r w:rsidR="00A22C23">
        <w:t>,</w:t>
      </w:r>
      <w:r w:rsidR="00C74290">
        <w:t xml:space="preserve"> more n values between ranges would have provided a clearer picture </w:t>
      </w:r>
      <w:r w:rsidR="00C74290">
        <w:lastRenderedPageBreak/>
        <w:t>of this. The runtime of merge sort is O(</w:t>
      </w:r>
      <w:proofErr w:type="spellStart"/>
      <w:r w:rsidR="00C74290">
        <w:t>nlogn</w:t>
      </w:r>
      <w:proofErr w:type="spellEnd"/>
      <w:r w:rsidR="00C74290">
        <w:t xml:space="preserve">) in all cases. This is due to the fact that merge sort is continually dividing the list by 2. </w:t>
      </w:r>
      <w:r w:rsidR="00A22C23">
        <w:t>Once the linked lists have merged back together in their correct place</w:t>
      </w:r>
      <w:r w:rsidR="00E552C3">
        <w:t>,</w:t>
      </w:r>
      <w:r w:rsidR="00A22C23">
        <w:t xml:space="preserve"> the list is sorted accounting for the n extra work. </w:t>
      </w:r>
      <w:r w:rsidR="00C74290">
        <w:t xml:space="preserve"> </w:t>
      </w:r>
      <w:r w:rsidR="00A22C23">
        <w:t>Similarly, quicksort’s average case is O(</w:t>
      </w:r>
      <w:proofErr w:type="spellStart"/>
      <w:r w:rsidR="00A22C23">
        <w:t>nlogn</w:t>
      </w:r>
      <w:proofErr w:type="spellEnd"/>
      <w:r w:rsidR="00A22C23">
        <w:t xml:space="preserve">) for the same reason of dividing the work of sorting a list of size n. However, if the list is already sorted, the runtime degrades to O(n^2). This is avoided mostly, however, by generating random elements. The runtime of modified quicksort is similar but processes only one part of the original list. </w:t>
      </w:r>
      <w:r w:rsidR="00260FA9">
        <w:t>The table of results is as follows.</w:t>
      </w:r>
    </w:p>
    <w:p w14:paraId="08082FF7" w14:textId="01EF5EAF" w:rsidR="00B5301A" w:rsidRDefault="003B364B" w:rsidP="00260FA9">
      <w:r>
        <w:rPr>
          <w:noProof/>
        </w:rPr>
        <w:drawing>
          <wp:inline distT="0" distB="0" distL="0" distR="0" wp14:anchorId="020D5B4A" wp14:editId="1C011518">
            <wp:extent cx="5943600" cy="3423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7 at 6.06.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57101C1D" w14:textId="772C8ED2" w:rsidR="0056111C" w:rsidRDefault="0061403B" w:rsidP="00260FA9">
      <w:r>
        <w:t>I also generated the following graphs in excel in order to show the algorithms behavior when input sizes in</w:t>
      </w:r>
      <w:r w:rsidR="00772DC6">
        <w:t xml:space="preserve">crease. The x axis shows the input sizes or linked list of size n. The y axis represents the time taken in nanoseconds for the function to execute and sort the lists. </w:t>
      </w:r>
    </w:p>
    <w:p w14:paraId="036FFB9D" w14:textId="420F929F" w:rsidR="00772DC6" w:rsidRDefault="00772DC6" w:rsidP="00260FA9">
      <w:r>
        <w:rPr>
          <w:noProof/>
        </w:rPr>
        <w:lastRenderedPageBreak/>
        <w:drawing>
          <wp:inline distT="0" distB="0" distL="0" distR="0" wp14:anchorId="7BB16B00" wp14:editId="60FC171D">
            <wp:extent cx="33528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6.22.33 PM.png"/>
                    <pic:cNvPicPr/>
                  </pic:nvPicPr>
                  <pic:blipFill>
                    <a:blip r:embed="rId11">
                      <a:extLst>
                        <a:ext uri="{28A0092B-C50C-407E-A947-70E740481C1C}">
                          <a14:useLocalDpi xmlns:a14="http://schemas.microsoft.com/office/drawing/2010/main" val="0"/>
                        </a:ext>
                      </a:extLst>
                    </a:blip>
                    <a:stretch>
                      <a:fillRect/>
                    </a:stretch>
                  </pic:blipFill>
                  <pic:spPr>
                    <a:xfrm>
                      <a:off x="0" y="0"/>
                      <a:ext cx="3357537" cy="1983999"/>
                    </a:xfrm>
                    <a:prstGeom prst="rect">
                      <a:avLst/>
                    </a:prstGeom>
                  </pic:spPr>
                </pic:pic>
              </a:graphicData>
            </a:graphic>
          </wp:inline>
        </w:drawing>
      </w:r>
    </w:p>
    <w:p w14:paraId="6A78A47E" w14:textId="708ACD65" w:rsidR="00772DC6" w:rsidRDefault="00772DC6" w:rsidP="00260FA9">
      <w:r>
        <w:rPr>
          <w:noProof/>
        </w:rPr>
        <w:drawing>
          <wp:inline distT="0" distB="0" distL="0" distR="0" wp14:anchorId="2820AEE6" wp14:editId="68181858">
            <wp:extent cx="3468449"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7 at 6.28.49 PM.png"/>
                    <pic:cNvPicPr/>
                  </pic:nvPicPr>
                  <pic:blipFill>
                    <a:blip r:embed="rId12">
                      <a:extLst>
                        <a:ext uri="{28A0092B-C50C-407E-A947-70E740481C1C}">
                          <a14:useLocalDpi xmlns:a14="http://schemas.microsoft.com/office/drawing/2010/main" val="0"/>
                        </a:ext>
                      </a:extLst>
                    </a:blip>
                    <a:stretch>
                      <a:fillRect/>
                    </a:stretch>
                  </pic:blipFill>
                  <pic:spPr>
                    <a:xfrm>
                      <a:off x="0" y="0"/>
                      <a:ext cx="3475457" cy="2061557"/>
                    </a:xfrm>
                    <a:prstGeom prst="rect">
                      <a:avLst/>
                    </a:prstGeom>
                  </pic:spPr>
                </pic:pic>
              </a:graphicData>
            </a:graphic>
          </wp:inline>
        </w:drawing>
      </w:r>
    </w:p>
    <w:p w14:paraId="17F68651" w14:textId="560B0F12" w:rsidR="00772DC6" w:rsidRDefault="00772DC6" w:rsidP="00260FA9">
      <w:r>
        <w:rPr>
          <w:noProof/>
        </w:rPr>
        <w:drawing>
          <wp:inline distT="0" distB="0" distL="0" distR="0" wp14:anchorId="1ADFD1ED" wp14:editId="66412DA7">
            <wp:extent cx="3448436" cy="20859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7 at 6.33.58 PM.png"/>
                    <pic:cNvPicPr/>
                  </pic:nvPicPr>
                  <pic:blipFill>
                    <a:blip r:embed="rId13">
                      <a:extLst>
                        <a:ext uri="{28A0092B-C50C-407E-A947-70E740481C1C}">
                          <a14:useLocalDpi xmlns:a14="http://schemas.microsoft.com/office/drawing/2010/main" val="0"/>
                        </a:ext>
                      </a:extLst>
                    </a:blip>
                    <a:stretch>
                      <a:fillRect/>
                    </a:stretch>
                  </pic:blipFill>
                  <pic:spPr>
                    <a:xfrm>
                      <a:off x="0" y="0"/>
                      <a:ext cx="3458276" cy="2091927"/>
                    </a:xfrm>
                    <a:prstGeom prst="rect">
                      <a:avLst/>
                    </a:prstGeom>
                  </pic:spPr>
                </pic:pic>
              </a:graphicData>
            </a:graphic>
          </wp:inline>
        </w:drawing>
      </w:r>
    </w:p>
    <w:p w14:paraId="014E03F4" w14:textId="5235E5D0" w:rsidR="00772DC6" w:rsidRDefault="00772DC6" w:rsidP="00260FA9">
      <w:r>
        <w:rPr>
          <w:noProof/>
        </w:rPr>
        <w:lastRenderedPageBreak/>
        <w:drawing>
          <wp:inline distT="0" distB="0" distL="0" distR="0" wp14:anchorId="3388A94E" wp14:editId="4763941D">
            <wp:extent cx="3522549"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7 at 7.00.49 PM.png"/>
                    <pic:cNvPicPr/>
                  </pic:nvPicPr>
                  <pic:blipFill>
                    <a:blip r:embed="rId14">
                      <a:extLst>
                        <a:ext uri="{28A0092B-C50C-407E-A947-70E740481C1C}">
                          <a14:useLocalDpi xmlns:a14="http://schemas.microsoft.com/office/drawing/2010/main" val="0"/>
                        </a:ext>
                      </a:extLst>
                    </a:blip>
                    <a:stretch>
                      <a:fillRect/>
                    </a:stretch>
                  </pic:blipFill>
                  <pic:spPr>
                    <a:xfrm>
                      <a:off x="0" y="0"/>
                      <a:ext cx="3529257" cy="2080404"/>
                    </a:xfrm>
                    <a:prstGeom prst="rect">
                      <a:avLst/>
                    </a:prstGeom>
                  </pic:spPr>
                </pic:pic>
              </a:graphicData>
            </a:graphic>
          </wp:inline>
        </w:drawing>
      </w:r>
    </w:p>
    <w:p w14:paraId="78BE4F20" w14:textId="02DCBB47" w:rsidR="00772DC6" w:rsidRDefault="00772DC6" w:rsidP="00260FA9">
      <w:r>
        <w:tab/>
      </w:r>
      <w:r>
        <w:tab/>
      </w:r>
    </w:p>
    <w:p w14:paraId="6909557A" w14:textId="472C17D3" w:rsidR="00772DC6" w:rsidRDefault="00772DC6" w:rsidP="00260FA9">
      <w:pPr>
        <w:rPr>
          <w:b/>
        </w:rPr>
      </w:pPr>
      <w:r>
        <w:tab/>
      </w:r>
      <w:r>
        <w:tab/>
      </w:r>
      <w:r>
        <w:tab/>
      </w:r>
      <w:r>
        <w:tab/>
      </w:r>
      <w:r>
        <w:rPr>
          <w:b/>
        </w:rPr>
        <w:t>Conclusions</w:t>
      </w:r>
    </w:p>
    <w:p w14:paraId="0833C072" w14:textId="195900AD" w:rsidR="00772DC6" w:rsidRDefault="00DB67E0" w:rsidP="00260FA9">
      <w:r>
        <w:t xml:space="preserve">From this lab, I learned to implement sorting algorithms in linked lists. Previously, I had only dealt with these algorithms in arrays or tracing on paper. It was challenging to implement the same things in linked lists due to the lack of indices. This lab helped me to practice linked lists </w:t>
      </w:r>
      <w:r w:rsidR="00E552C3">
        <w:t>and helped me to learn</w:t>
      </w:r>
      <w:r w:rsidR="00467EFE">
        <w:t xml:space="preserve"> more ways of ordering them using recursion. </w:t>
      </w:r>
    </w:p>
    <w:p w14:paraId="067BAB44" w14:textId="3017F57F" w:rsidR="00E552C3" w:rsidRDefault="00E552C3" w:rsidP="00260FA9">
      <w:pPr>
        <w:rPr>
          <w:b/>
        </w:rPr>
      </w:pPr>
      <w:r>
        <w:tab/>
      </w:r>
      <w:r>
        <w:tab/>
      </w:r>
      <w:r>
        <w:tab/>
      </w:r>
      <w:r>
        <w:tab/>
      </w:r>
      <w:r>
        <w:rPr>
          <w:b/>
        </w:rPr>
        <w:t>Appendix</w:t>
      </w:r>
      <w:r w:rsidR="006A459B">
        <w:rPr>
          <w:b/>
        </w:rPr>
        <w:t xml:space="preserve"> (source code)</w:t>
      </w:r>
    </w:p>
    <w:p w14:paraId="2231D93D" w14:textId="77777777" w:rsidR="006A459B" w:rsidRDefault="006A459B" w:rsidP="00260FA9">
      <w:pPr>
        <w:rPr>
          <w:b/>
        </w:rPr>
      </w:pPr>
    </w:p>
    <w:p w14:paraId="7598446B" w14:textId="77777777" w:rsidR="00E552C3" w:rsidRDefault="00E552C3" w:rsidP="00E552C3">
      <w:r>
        <w:rPr>
          <w:rFonts w:ascii="Courier New" w:hAnsi="Courier New" w:cs="Courier New"/>
        </w:rPr>
        <w:t>﻿</w:t>
      </w:r>
      <w:r>
        <w:t>#CS2302</w:t>
      </w:r>
    </w:p>
    <w:p w14:paraId="6D85C2B1" w14:textId="77777777" w:rsidR="00E552C3" w:rsidRDefault="00E552C3" w:rsidP="00E552C3">
      <w:r>
        <w:t>#Nicole Favela</w:t>
      </w:r>
    </w:p>
    <w:p w14:paraId="3F8AEA06" w14:textId="77777777" w:rsidR="00E552C3" w:rsidRDefault="00E552C3" w:rsidP="00E552C3">
      <w:r>
        <w:t>#Lab2</w:t>
      </w:r>
    </w:p>
    <w:p w14:paraId="4F40CD68" w14:textId="77777777" w:rsidR="00E552C3" w:rsidRDefault="00E552C3" w:rsidP="00E552C3">
      <w:r>
        <w:t xml:space="preserve">#instructor: </w:t>
      </w:r>
      <w:proofErr w:type="spellStart"/>
      <w:r>
        <w:t>Olac</w:t>
      </w:r>
      <w:proofErr w:type="spellEnd"/>
      <w:r>
        <w:t xml:space="preserve"> Fuentes</w:t>
      </w:r>
    </w:p>
    <w:p w14:paraId="0414F7D6" w14:textId="77777777" w:rsidR="00E552C3" w:rsidRDefault="00E552C3" w:rsidP="00E552C3">
      <w:r>
        <w:t xml:space="preserve">#TAs: </w:t>
      </w:r>
      <w:proofErr w:type="spellStart"/>
      <w:r>
        <w:t>Anindita</w:t>
      </w:r>
      <w:proofErr w:type="spellEnd"/>
      <w:r>
        <w:t xml:space="preserve"> </w:t>
      </w:r>
      <w:proofErr w:type="spellStart"/>
      <w:r>
        <w:t>Nath</w:t>
      </w:r>
      <w:proofErr w:type="spellEnd"/>
      <w:r>
        <w:t xml:space="preserve"> and </w:t>
      </w:r>
      <w:proofErr w:type="spellStart"/>
      <w:r>
        <w:t>Maliheh</w:t>
      </w:r>
      <w:proofErr w:type="spellEnd"/>
      <w:r>
        <w:t xml:space="preserve"> </w:t>
      </w:r>
      <w:proofErr w:type="spellStart"/>
      <w:r>
        <w:t>Zargaran</w:t>
      </w:r>
      <w:proofErr w:type="spellEnd"/>
    </w:p>
    <w:p w14:paraId="3374732E" w14:textId="77777777" w:rsidR="00E552C3" w:rsidRDefault="00E552C3" w:rsidP="00E552C3"/>
    <w:p w14:paraId="15738C85" w14:textId="77777777" w:rsidR="00E552C3" w:rsidRDefault="00E552C3" w:rsidP="00E552C3">
      <w:r>
        <w:t>import random</w:t>
      </w:r>
    </w:p>
    <w:p w14:paraId="0CE297DF" w14:textId="77777777" w:rsidR="00E552C3" w:rsidRDefault="00E552C3" w:rsidP="00E552C3">
      <w:r>
        <w:t>size = 0</w:t>
      </w:r>
    </w:p>
    <w:p w14:paraId="6BE8F969" w14:textId="77777777" w:rsidR="00E552C3" w:rsidRDefault="00E552C3" w:rsidP="00E552C3">
      <w:r>
        <w:t>import copy</w:t>
      </w:r>
      <w:bookmarkStart w:id="0" w:name="_GoBack"/>
      <w:bookmarkEnd w:id="0"/>
    </w:p>
    <w:p w14:paraId="63B52236" w14:textId="77777777" w:rsidR="00E552C3" w:rsidRDefault="00E552C3" w:rsidP="00E552C3">
      <w:r>
        <w:lastRenderedPageBreak/>
        <w:t>#Node Functions</w:t>
      </w:r>
    </w:p>
    <w:p w14:paraId="36EE4F34" w14:textId="77777777" w:rsidR="00E552C3" w:rsidRDefault="00E552C3" w:rsidP="00E552C3">
      <w:r>
        <w:t>class Node(object):</w:t>
      </w:r>
    </w:p>
    <w:p w14:paraId="6F6152B5" w14:textId="77777777" w:rsidR="00E552C3" w:rsidRDefault="00E552C3" w:rsidP="00E552C3">
      <w:r>
        <w:t xml:space="preserve">    # Constructor</w:t>
      </w:r>
    </w:p>
    <w:p w14:paraId="03AEDB46" w14:textId="77777777" w:rsidR="00E552C3" w:rsidRDefault="00E552C3" w:rsidP="00E552C3">
      <w:r>
        <w:t xml:space="preserve">    </w:t>
      </w:r>
      <w:proofErr w:type="spellStart"/>
      <w:r>
        <w:t>def</w:t>
      </w:r>
      <w:proofErr w:type="spellEnd"/>
      <w:r>
        <w:t xml:space="preserve"> __</w:t>
      </w:r>
      <w:proofErr w:type="spellStart"/>
      <w:r>
        <w:t>init</w:t>
      </w:r>
      <w:proofErr w:type="spellEnd"/>
      <w:r>
        <w:t>_</w:t>
      </w:r>
      <w:proofErr w:type="gramStart"/>
      <w:r>
        <w:t>_(</w:t>
      </w:r>
      <w:proofErr w:type="gramEnd"/>
      <w:r>
        <w:t xml:space="preserve">self, item, next=None):  </w:t>
      </w:r>
    </w:p>
    <w:p w14:paraId="661EC719" w14:textId="77777777" w:rsidR="00E552C3" w:rsidRDefault="00E552C3" w:rsidP="00E552C3">
      <w:r>
        <w:t xml:space="preserve">        </w:t>
      </w:r>
      <w:proofErr w:type="spellStart"/>
      <w:proofErr w:type="gramStart"/>
      <w:r>
        <w:t>self.item</w:t>
      </w:r>
      <w:proofErr w:type="spellEnd"/>
      <w:proofErr w:type="gramEnd"/>
      <w:r>
        <w:t xml:space="preserve"> = item</w:t>
      </w:r>
    </w:p>
    <w:p w14:paraId="45C8EC8A" w14:textId="77777777" w:rsidR="00E552C3" w:rsidRDefault="00E552C3" w:rsidP="00E552C3">
      <w:r>
        <w:t xml:space="preserve">        </w:t>
      </w:r>
      <w:proofErr w:type="spellStart"/>
      <w:proofErr w:type="gramStart"/>
      <w:r>
        <w:t>self.next</w:t>
      </w:r>
      <w:proofErr w:type="spellEnd"/>
      <w:proofErr w:type="gramEnd"/>
      <w:r>
        <w:t xml:space="preserve"> = next </w:t>
      </w:r>
    </w:p>
    <w:p w14:paraId="48273789" w14:textId="77777777" w:rsidR="00E552C3" w:rsidRDefault="00E552C3" w:rsidP="00E552C3">
      <w:r>
        <w:t xml:space="preserve">        </w:t>
      </w:r>
    </w:p>
    <w:p w14:paraId="238A4E99" w14:textId="77777777" w:rsidR="00E552C3" w:rsidRDefault="00E552C3" w:rsidP="00E552C3">
      <w:proofErr w:type="spellStart"/>
      <w:r>
        <w:t>def</w:t>
      </w:r>
      <w:proofErr w:type="spellEnd"/>
      <w:r>
        <w:t xml:space="preserve"> </w:t>
      </w:r>
      <w:proofErr w:type="spellStart"/>
      <w:r>
        <w:t>PrintNodes</w:t>
      </w:r>
      <w:proofErr w:type="spellEnd"/>
      <w:r>
        <w:t>(N):</w:t>
      </w:r>
    </w:p>
    <w:p w14:paraId="0BF61688" w14:textId="77777777" w:rsidR="00E552C3" w:rsidRDefault="00E552C3" w:rsidP="00E552C3">
      <w:r>
        <w:t xml:space="preserve">    if </w:t>
      </w:r>
      <w:proofErr w:type="gramStart"/>
      <w:r>
        <w:t>N !</w:t>
      </w:r>
      <w:proofErr w:type="gramEnd"/>
      <w:r>
        <w:t>= None:</w:t>
      </w:r>
    </w:p>
    <w:p w14:paraId="7ACB15CD" w14:textId="77777777" w:rsidR="00E552C3" w:rsidRDefault="00E552C3" w:rsidP="00E552C3">
      <w:r>
        <w:t xml:space="preserve">        </w:t>
      </w:r>
      <w:proofErr w:type="gramStart"/>
      <w:r>
        <w:t>print(</w:t>
      </w:r>
      <w:proofErr w:type="spellStart"/>
      <w:proofErr w:type="gramEnd"/>
      <w:r>
        <w:t>N.item</w:t>
      </w:r>
      <w:proofErr w:type="spellEnd"/>
      <w:r>
        <w:t>, end=' ')</w:t>
      </w:r>
    </w:p>
    <w:p w14:paraId="5C1054BA" w14:textId="77777777" w:rsidR="00E552C3" w:rsidRDefault="00E552C3" w:rsidP="00E552C3">
      <w:r>
        <w:t xml:space="preserve">        </w:t>
      </w:r>
      <w:proofErr w:type="spellStart"/>
      <w:r>
        <w:t>PrintNodes</w:t>
      </w:r>
      <w:proofErr w:type="spellEnd"/>
      <w:r>
        <w:t>(</w:t>
      </w:r>
      <w:proofErr w:type="spellStart"/>
      <w:proofErr w:type="gramStart"/>
      <w:r>
        <w:t>N.next</w:t>
      </w:r>
      <w:proofErr w:type="spellEnd"/>
      <w:proofErr w:type="gramEnd"/>
      <w:r>
        <w:t>)</w:t>
      </w:r>
    </w:p>
    <w:p w14:paraId="798F5C20" w14:textId="77777777" w:rsidR="00E552C3" w:rsidRDefault="00E552C3" w:rsidP="00E552C3">
      <w:r>
        <w:t xml:space="preserve">        </w:t>
      </w:r>
    </w:p>
    <w:p w14:paraId="0BCE41CC" w14:textId="77777777" w:rsidR="00E552C3" w:rsidRDefault="00E552C3" w:rsidP="00E552C3">
      <w:proofErr w:type="spellStart"/>
      <w:r>
        <w:t>def</w:t>
      </w:r>
      <w:proofErr w:type="spellEnd"/>
      <w:r>
        <w:t xml:space="preserve"> </w:t>
      </w:r>
      <w:proofErr w:type="spellStart"/>
      <w:r>
        <w:t>PrintNodesReverse</w:t>
      </w:r>
      <w:proofErr w:type="spellEnd"/>
      <w:r>
        <w:t>(N):</w:t>
      </w:r>
    </w:p>
    <w:p w14:paraId="02BEE07E" w14:textId="77777777" w:rsidR="00E552C3" w:rsidRDefault="00E552C3" w:rsidP="00E552C3">
      <w:r>
        <w:t xml:space="preserve">    if </w:t>
      </w:r>
      <w:proofErr w:type="gramStart"/>
      <w:r>
        <w:t>N !</w:t>
      </w:r>
      <w:proofErr w:type="gramEnd"/>
      <w:r>
        <w:t>= None:</w:t>
      </w:r>
    </w:p>
    <w:p w14:paraId="6FB6E9C8" w14:textId="77777777" w:rsidR="00E552C3" w:rsidRDefault="00E552C3" w:rsidP="00E552C3">
      <w:r>
        <w:t xml:space="preserve">        </w:t>
      </w:r>
      <w:proofErr w:type="spellStart"/>
      <w:r>
        <w:t>PrintNodesReverse</w:t>
      </w:r>
      <w:proofErr w:type="spellEnd"/>
      <w:r>
        <w:t>(</w:t>
      </w:r>
      <w:proofErr w:type="spellStart"/>
      <w:proofErr w:type="gramStart"/>
      <w:r>
        <w:t>N.next</w:t>
      </w:r>
      <w:proofErr w:type="spellEnd"/>
      <w:proofErr w:type="gramEnd"/>
      <w:r>
        <w:t>)</w:t>
      </w:r>
    </w:p>
    <w:p w14:paraId="57339DB6" w14:textId="77777777" w:rsidR="00E552C3" w:rsidRDefault="00E552C3" w:rsidP="00E552C3">
      <w:r>
        <w:t xml:space="preserve">        </w:t>
      </w:r>
      <w:proofErr w:type="gramStart"/>
      <w:r>
        <w:t>print(</w:t>
      </w:r>
      <w:proofErr w:type="spellStart"/>
      <w:proofErr w:type="gramEnd"/>
      <w:r>
        <w:t>N.item</w:t>
      </w:r>
      <w:proofErr w:type="spellEnd"/>
      <w:r>
        <w:t>, end=' ')</w:t>
      </w:r>
    </w:p>
    <w:p w14:paraId="723629DA" w14:textId="77777777" w:rsidR="00E552C3" w:rsidRDefault="00E552C3" w:rsidP="00E552C3">
      <w:r>
        <w:t xml:space="preserve">        </w:t>
      </w:r>
    </w:p>
    <w:p w14:paraId="22F08F20" w14:textId="77777777" w:rsidR="00E552C3" w:rsidRDefault="00E552C3" w:rsidP="00E552C3">
      <w:r>
        <w:t>#List Functions</w:t>
      </w:r>
    </w:p>
    <w:p w14:paraId="01AF8D14" w14:textId="77777777" w:rsidR="00E552C3" w:rsidRDefault="00E552C3" w:rsidP="00E552C3">
      <w:r>
        <w:t xml:space="preserve">class List(object):   </w:t>
      </w:r>
    </w:p>
    <w:p w14:paraId="46C3F28F" w14:textId="77777777" w:rsidR="00E552C3" w:rsidRDefault="00E552C3" w:rsidP="00E552C3">
      <w:r>
        <w:t xml:space="preserve">    # Constructor</w:t>
      </w:r>
    </w:p>
    <w:p w14:paraId="663D3DED" w14:textId="77777777" w:rsidR="00E552C3" w:rsidRDefault="00E552C3" w:rsidP="00E552C3">
      <w:r>
        <w:t xml:space="preserve">    </w:t>
      </w:r>
      <w:proofErr w:type="spellStart"/>
      <w:r>
        <w:t>def</w:t>
      </w:r>
      <w:proofErr w:type="spellEnd"/>
      <w:r>
        <w:t xml:space="preserve"> __</w:t>
      </w:r>
      <w:proofErr w:type="spellStart"/>
      <w:r>
        <w:t>init</w:t>
      </w:r>
      <w:proofErr w:type="spellEnd"/>
      <w:r>
        <w:t xml:space="preserve">__(self): </w:t>
      </w:r>
    </w:p>
    <w:p w14:paraId="567DA61B" w14:textId="77777777" w:rsidR="00E552C3" w:rsidRDefault="00E552C3" w:rsidP="00E552C3">
      <w:r>
        <w:t xml:space="preserve">        </w:t>
      </w:r>
      <w:proofErr w:type="spellStart"/>
      <w:proofErr w:type="gramStart"/>
      <w:r>
        <w:t>self.head</w:t>
      </w:r>
      <w:proofErr w:type="spellEnd"/>
      <w:proofErr w:type="gramEnd"/>
      <w:r>
        <w:t xml:space="preserve"> = None</w:t>
      </w:r>
    </w:p>
    <w:p w14:paraId="2D5A4110" w14:textId="77777777" w:rsidR="00E552C3" w:rsidRDefault="00E552C3" w:rsidP="00E552C3">
      <w:r>
        <w:t xml:space="preserve">        </w:t>
      </w:r>
      <w:proofErr w:type="spellStart"/>
      <w:proofErr w:type="gramStart"/>
      <w:r>
        <w:t>self.tail</w:t>
      </w:r>
      <w:proofErr w:type="spellEnd"/>
      <w:proofErr w:type="gramEnd"/>
      <w:r>
        <w:t xml:space="preserve"> = None</w:t>
      </w:r>
    </w:p>
    <w:p w14:paraId="7A7EC1D3" w14:textId="77777777" w:rsidR="00E552C3" w:rsidRDefault="00E552C3" w:rsidP="00E552C3">
      <w:r>
        <w:lastRenderedPageBreak/>
        <w:t xml:space="preserve">        </w:t>
      </w:r>
    </w:p>
    <w:p w14:paraId="6BDEB2A3" w14:textId="77777777" w:rsidR="00E552C3" w:rsidRDefault="00E552C3" w:rsidP="00E552C3">
      <w:proofErr w:type="spellStart"/>
      <w:r>
        <w:t>def</w:t>
      </w:r>
      <w:proofErr w:type="spellEnd"/>
      <w:r>
        <w:t xml:space="preserve"> </w:t>
      </w:r>
      <w:proofErr w:type="spellStart"/>
      <w:r>
        <w:t>IsEmpty</w:t>
      </w:r>
      <w:proofErr w:type="spellEnd"/>
      <w:r>
        <w:t xml:space="preserve">(L):  </w:t>
      </w:r>
    </w:p>
    <w:p w14:paraId="59780223" w14:textId="77777777" w:rsidR="00E552C3" w:rsidRDefault="00E552C3" w:rsidP="00E552C3">
      <w:r>
        <w:t xml:space="preserve">    return </w:t>
      </w:r>
      <w:proofErr w:type="spellStart"/>
      <w:proofErr w:type="gramStart"/>
      <w:r>
        <w:t>L.head</w:t>
      </w:r>
      <w:proofErr w:type="spellEnd"/>
      <w:proofErr w:type="gramEnd"/>
      <w:r>
        <w:t xml:space="preserve"> == None     </w:t>
      </w:r>
    </w:p>
    <w:p w14:paraId="6BF6DA58" w14:textId="77777777" w:rsidR="00E552C3" w:rsidRDefault="00E552C3" w:rsidP="00E552C3">
      <w:r>
        <w:t xml:space="preserve">        </w:t>
      </w:r>
    </w:p>
    <w:p w14:paraId="782355CE" w14:textId="77777777" w:rsidR="00E552C3" w:rsidRDefault="00E552C3" w:rsidP="00E552C3">
      <w:proofErr w:type="spellStart"/>
      <w:r>
        <w:t>def</w:t>
      </w:r>
      <w:proofErr w:type="spellEnd"/>
      <w:r>
        <w:t xml:space="preserve"> Append(</w:t>
      </w:r>
      <w:proofErr w:type="spellStart"/>
      <w:proofErr w:type="gramStart"/>
      <w:r>
        <w:t>L,x</w:t>
      </w:r>
      <w:proofErr w:type="spellEnd"/>
      <w:proofErr w:type="gramEnd"/>
      <w:r>
        <w:t xml:space="preserve">): </w:t>
      </w:r>
    </w:p>
    <w:p w14:paraId="7E9FB924" w14:textId="77777777" w:rsidR="00E552C3" w:rsidRDefault="00E552C3" w:rsidP="00E552C3">
      <w:r>
        <w:t xml:space="preserve">    global size</w:t>
      </w:r>
    </w:p>
    <w:p w14:paraId="508E9D47" w14:textId="77777777" w:rsidR="00E552C3" w:rsidRDefault="00E552C3" w:rsidP="00E552C3">
      <w:r>
        <w:t xml:space="preserve">    # Inserts x at end of list L</w:t>
      </w:r>
    </w:p>
    <w:p w14:paraId="0A3488BC" w14:textId="77777777" w:rsidR="00E552C3" w:rsidRDefault="00E552C3" w:rsidP="00E552C3">
      <w:r>
        <w:t xml:space="preserve">    </w:t>
      </w:r>
    </w:p>
    <w:p w14:paraId="1C6E42E8" w14:textId="77777777" w:rsidR="00E552C3" w:rsidRDefault="00E552C3" w:rsidP="00E552C3">
      <w:r>
        <w:t xml:space="preserve">    if </w:t>
      </w:r>
      <w:proofErr w:type="spellStart"/>
      <w:r>
        <w:t>IsEmpty</w:t>
      </w:r>
      <w:proofErr w:type="spellEnd"/>
      <w:r>
        <w:t>(L):</w:t>
      </w:r>
    </w:p>
    <w:p w14:paraId="4D097102" w14:textId="77777777" w:rsidR="00E552C3" w:rsidRDefault="00E552C3" w:rsidP="00E552C3">
      <w:r>
        <w:t xml:space="preserve">        size+=1</w:t>
      </w:r>
    </w:p>
    <w:p w14:paraId="7E413270" w14:textId="77777777" w:rsidR="00E552C3" w:rsidRDefault="00E552C3" w:rsidP="00E552C3">
      <w:r>
        <w:t xml:space="preserve">        </w:t>
      </w:r>
      <w:proofErr w:type="spellStart"/>
      <w:r>
        <w:t>L.head</w:t>
      </w:r>
      <w:proofErr w:type="spellEnd"/>
      <w:r>
        <w:t xml:space="preserve"> = Node(x)</w:t>
      </w:r>
    </w:p>
    <w:p w14:paraId="2638F54A" w14:textId="77777777" w:rsidR="00E552C3" w:rsidRDefault="00E552C3" w:rsidP="00E552C3">
      <w:r>
        <w:t xml:space="preserve">        </w:t>
      </w:r>
      <w:proofErr w:type="spellStart"/>
      <w:r>
        <w:t>L.tail</w:t>
      </w:r>
      <w:proofErr w:type="spellEnd"/>
      <w:r>
        <w:t xml:space="preserve"> = </w:t>
      </w:r>
      <w:proofErr w:type="spellStart"/>
      <w:proofErr w:type="gramStart"/>
      <w:r>
        <w:t>L.head</w:t>
      </w:r>
      <w:proofErr w:type="spellEnd"/>
      <w:proofErr w:type="gramEnd"/>
    </w:p>
    <w:p w14:paraId="7226E26F" w14:textId="77777777" w:rsidR="00E552C3" w:rsidRDefault="00E552C3" w:rsidP="00E552C3">
      <w:r>
        <w:t xml:space="preserve">    else:</w:t>
      </w:r>
    </w:p>
    <w:p w14:paraId="58C9B243" w14:textId="77777777" w:rsidR="00E552C3" w:rsidRDefault="00E552C3" w:rsidP="00E552C3">
      <w:r>
        <w:t xml:space="preserve">        size+=1</w:t>
      </w:r>
    </w:p>
    <w:p w14:paraId="4CC88A95" w14:textId="77777777" w:rsidR="00E552C3" w:rsidRDefault="00E552C3" w:rsidP="00E552C3">
      <w:r>
        <w:t xml:space="preserve">        </w:t>
      </w:r>
      <w:proofErr w:type="spellStart"/>
      <w:r>
        <w:t>L.</w:t>
      </w:r>
      <w:proofErr w:type="gramStart"/>
      <w:r>
        <w:t>tail.next</w:t>
      </w:r>
      <w:proofErr w:type="spellEnd"/>
      <w:proofErr w:type="gramEnd"/>
      <w:r>
        <w:t xml:space="preserve"> = Node(x)</w:t>
      </w:r>
    </w:p>
    <w:p w14:paraId="44795297" w14:textId="77777777" w:rsidR="00E552C3" w:rsidRDefault="00E552C3" w:rsidP="00E552C3">
      <w:r>
        <w:t xml:space="preserve">        </w:t>
      </w:r>
      <w:proofErr w:type="spellStart"/>
      <w:r>
        <w:t>L.tail</w:t>
      </w:r>
      <w:proofErr w:type="spellEnd"/>
      <w:r>
        <w:t xml:space="preserve"> = </w:t>
      </w:r>
      <w:proofErr w:type="spellStart"/>
      <w:proofErr w:type="gramStart"/>
      <w:r>
        <w:t>L.tail</w:t>
      </w:r>
      <w:proofErr w:type="gramEnd"/>
      <w:r>
        <w:t>.next</w:t>
      </w:r>
      <w:proofErr w:type="spellEnd"/>
    </w:p>
    <w:p w14:paraId="7D624A3C" w14:textId="77777777" w:rsidR="00E552C3" w:rsidRDefault="00E552C3" w:rsidP="00E552C3">
      <w:r>
        <w:t xml:space="preserve">        </w:t>
      </w:r>
    </w:p>
    <w:p w14:paraId="3EC6E8C4" w14:textId="77777777" w:rsidR="00E552C3" w:rsidRDefault="00E552C3" w:rsidP="00E552C3">
      <w:proofErr w:type="spellStart"/>
      <w:r>
        <w:t>def</w:t>
      </w:r>
      <w:proofErr w:type="spellEnd"/>
      <w:r>
        <w:t xml:space="preserve"> Print(L):</w:t>
      </w:r>
    </w:p>
    <w:p w14:paraId="6FDC828A" w14:textId="77777777" w:rsidR="00E552C3" w:rsidRDefault="00E552C3" w:rsidP="00E552C3">
      <w:r>
        <w:t xml:space="preserve">    # Prints list L's items in order using a loop</w:t>
      </w:r>
    </w:p>
    <w:p w14:paraId="7988D214" w14:textId="77777777" w:rsidR="00E552C3" w:rsidRDefault="00E552C3" w:rsidP="00E552C3">
      <w:r>
        <w:t xml:space="preserve">    temp = </w:t>
      </w:r>
      <w:proofErr w:type="spellStart"/>
      <w:proofErr w:type="gramStart"/>
      <w:r>
        <w:t>L.head</w:t>
      </w:r>
      <w:proofErr w:type="spellEnd"/>
      <w:proofErr w:type="gramEnd"/>
    </w:p>
    <w:p w14:paraId="10F0437A" w14:textId="77777777" w:rsidR="00E552C3" w:rsidRDefault="00E552C3" w:rsidP="00E552C3">
      <w:r>
        <w:t xml:space="preserve">    while temp is not None:</w:t>
      </w:r>
    </w:p>
    <w:p w14:paraId="6C595CAF" w14:textId="77777777" w:rsidR="00E552C3" w:rsidRDefault="00E552C3" w:rsidP="00E552C3">
      <w:r>
        <w:t xml:space="preserve">        </w:t>
      </w:r>
      <w:proofErr w:type="gramStart"/>
      <w:r>
        <w:t>print(</w:t>
      </w:r>
      <w:proofErr w:type="spellStart"/>
      <w:proofErr w:type="gramEnd"/>
      <w:r>
        <w:t>temp.item</w:t>
      </w:r>
      <w:proofErr w:type="spellEnd"/>
      <w:r>
        <w:t>, end=' ')</w:t>
      </w:r>
    </w:p>
    <w:p w14:paraId="3B459CB6" w14:textId="77777777" w:rsidR="00E552C3" w:rsidRDefault="00E552C3" w:rsidP="00E552C3">
      <w:r>
        <w:t xml:space="preserve">        temp = </w:t>
      </w:r>
      <w:proofErr w:type="spellStart"/>
      <w:proofErr w:type="gramStart"/>
      <w:r>
        <w:t>temp.next</w:t>
      </w:r>
      <w:proofErr w:type="spellEnd"/>
      <w:proofErr w:type="gramEnd"/>
    </w:p>
    <w:p w14:paraId="7899C4C3" w14:textId="77777777" w:rsidR="00E552C3" w:rsidRDefault="00E552C3" w:rsidP="00E552C3">
      <w:r>
        <w:lastRenderedPageBreak/>
        <w:t xml:space="preserve">    </w:t>
      </w:r>
      <w:proofErr w:type="gramStart"/>
      <w:r>
        <w:t>print(</w:t>
      </w:r>
      <w:proofErr w:type="gramEnd"/>
      <w:r>
        <w:t xml:space="preserve">)  # New line </w:t>
      </w:r>
    </w:p>
    <w:p w14:paraId="3E1E5417" w14:textId="77777777" w:rsidR="00E552C3" w:rsidRDefault="00E552C3" w:rsidP="00E552C3"/>
    <w:p w14:paraId="2C8CDBE3" w14:textId="77777777" w:rsidR="00E552C3" w:rsidRDefault="00E552C3" w:rsidP="00E552C3">
      <w:proofErr w:type="spellStart"/>
      <w:r>
        <w:t>def</w:t>
      </w:r>
      <w:proofErr w:type="spellEnd"/>
      <w:r>
        <w:t xml:space="preserve"> </w:t>
      </w:r>
      <w:proofErr w:type="spellStart"/>
      <w:r>
        <w:t>PrintRec</w:t>
      </w:r>
      <w:proofErr w:type="spellEnd"/>
      <w:r>
        <w:t>(L):</w:t>
      </w:r>
    </w:p>
    <w:p w14:paraId="32DC4BAA" w14:textId="77777777" w:rsidR="00E552C3" w:rsidRDefault="00E552C3" w:rsidP="00E552C3">
      <w:r>
        <w:t xml:space="preserve">    # Prints list L's items in order using recursion</w:t>
      </w:r>
    </w:p>
    <w:p w14:paraId="484F7513" w14:textId="77777777" w:rsidR="00E552C3" w:rsidRDefault="00E552C3" w:rsidP="00E552C3">
      <w:r>
        <w:t xml:space="preserve">    </w:t>
      </w:r>
      <w:proofErr w:type="spellStart"/>
      <w:r>
        <w:t>PrintNodes</w:t>
      </w:r>
      <w:proofErr w:type="spellEnd"/>
      <w:r>
        <w:t>(</w:t>
      </w:r>
      <w:proofErr w:type="spellStart"/>
      <w:proofErr w:type="gramStart"/>
      <w:r>
        <w:t>L.head</w:t>
      </w:r>
      <w:proofErr w:type="spellEnd"/>
      <w:proofErr w:type="gramEnd"/>
      <w:r>
        <w:t>)</w:t>
      </w:r>
    </w:p>
    <w:p w14:paraId="2B4B3C36" w14:textId="77777777" w:rsidR="00E552C3" w:rsidRDefault="00E552C3" w:rsidP="00E552C3">
      <w:r>
        <w:t xml:space="preserve">    </w:t>
      </w:r>
      <w:proofErr w:type="gramStart"/>
      <w:r>
        <w:t>print(</w:t>
      </w:r>
      <w:proofErr w:type="gramEnd"/>
      <w:r>
        <w:t xml:space="preserve">) </w:t>
      </w:r>
    </w:p>
    <w:p w14:paraId="0051A316" w14:textId="77777777" w:rsidR="00E552C3" w:rsidRDefault="00E552C3" w:rsidP="00E552C3">
      <w:r>
        <w:t xml:space="preserve">    </w:t>
      </w:r>
    </w:p>
    <w:p w14:paraId="56EA30B3" w14:textId="77777777" w:rsidR="00E552C3" w:rsidRDefault="00E552C3" w:rsidP="00E552C3">
      <w:proofErr w:type="spellStart"/>
      <w:r>
        <w:t>def</w:t>
      </w:r>
      <w:proofErr w:type="spellEnd"/>
      <w:r>
        <w:t xml:space="preserve"> Remove(</w:t>
      </w:r>
      <w:proofErr w:type="spellStart"/>
      <w:proofErr w:type="gramStart"/>
      <w:r>
        <w:t>L,x</w:t>
      </w:r>
      <w:proofErr w:type="spellEnd"/>
      <w:proofErr w:type="gramEnd"/>
      <w:r>
        <w:t>):</w:t>
      </w:r>
    </w:p>
    <w:p w14:paraId="715B1539" w14:textId="77777777" w:rsidR="00E552C3" w:rsidRDefault="00E552C3" w:rsidP="00E552C3">
      <w:r>
        <w:t xml:space="preserve">    # Removes x from list L</w:t>
      </w:r>
    </w:p>
    <w:p w14:paraId="4E4A1DE6" w14:textId="77777777" w:rsidR="00E552C3" w:rsidRDefault="00E552C3" w:rsidP="00E552C3">
      <w:r>
        <w:t xml:space="preserve">    # It does nothing if x is not in L</w:t>
      </w:r>
    </w:p>
    <w:p w14:paraId="0C69D381" w14:textId="77777777" w:rsidR="00E552C3" w:rsidRDefault="00E552C3" w:rsidP="00E552C3">
      <w:r>
        <w:t xml:space="preserve">    if </w:t>
      </w:r>
      <w:proofErr w:type="spellStart"/>
      <w:proofErr w:type="gramStart"/>
      <w:r>
        <w:t>L.head</w:t>
      </w:r>
      <w:proofErr w:type="spellEnd"/>
      <w:proofErr w:type="gramEnd"/>
      <w:r>
        <w:t>==None:</w:t>
      </w:r>
    </w:p>
    <w:p w14:paraId="52E3B243" w14:textId="77777777" w:rsidR="00E552C3" w:rsidRDefault="00E552C3" w:rsidP="00E552C3">
      <w:r>
        <w:t xml:space="preserve">        return</w:t>
      </w:r>
    </w:p>
    <w:p w14:paraId="043A893D" w14:textId="77777777" w:rsidR="00E552C3" w:rsidRDefault="00E552C3" w:rsidP="00E552C3">
      <w:r>
        <w:t xml:space="preserve">    if </w:t>
      </w:r>
      <w:proofErr w:type="spellStart"/>
      <w:proofErr w:type="gramStart"/>
      <w:r>
        <w:t>L.head</w:t>
      </w:r>
      <w:proofErr w:type="gramEnd"/>
      <w:r>
        <w:t>.item</w:t>
      </w:r>
      <w:proofErr w:type="spellEnd"/>
      <w:r>
        <w:t xml:space="preserve"> == x:</w:t>
      </w:r>
    </w:p>
    <w:p w14:paraId="54AF94EB" w14:textId="77777777" w:rsidR="00E552C3" w:rsidRDefault="00E552C3" w:rsidP="00E552C3">
      <w:r>
        <w:t xml:space="preserve">        if </w:t>
      </w:r>
      <w:proofErr w:type="spellStart"/>
      <w:proofErr w:type="gramStart"/>
      <w:r>
        <w:t>L.head</w:t>
      </w:r>
      <w:proofErr w:type="spellEnd"/>
      <w:proofErr w:type="gramEnd"/>
      <w:r>
        <w:t xml:space="preserve"> == </w:t>
      </w:r>
      <w:proofErr w:type="spellStart"/>
      <w:r>
        <w:t>L.tail</w:t>
      </w:r>
      <w:proofErr w:type="spellEnd"/>
      <w:r>
        <w:t>: # x is the only element in list</w:t>
      </w:r>
    </w:p>
    <w:p w14:paraId="6EF0D834" w14:textId="77777777" w:rsidR="00E552C3" w:rsidRDefault="00E552C3" w:rsidP="00E552C3">
      <w:r>
        <w:t xml:space="preserve">            </w:t>
      </w:r>
      <w:proofErr w:type="spellStart"/>
      <w:r>
        <w:t>L.head</w:t>
      </w:r>
      <w:proofErr w:type="spellEnd"/>
      <w:r>
        <w:t xml:space="preserve"> = None</w:t>
      </w:r>
    </w:p>
    <w:p w14:paraId="28A3451E" w14:textId="77777777" w:rsidR="00E552C3" w:rsidRDefault="00E552C3" w:rsidP="00E552C3">
      <w:r>
        <w:t xml:space="preserve">            </w:t>
      </w:r>
      <w:proofErr w:type="spellStart"/>
      <w:r>
        <w:t>L.tail</w:t>
      </w:r>
      <w:proofErr w:type="spellEnd"/>
      <w:r>
        <w:t xml:space="preserve"> = None</w:t>
      </w:r>
    </w:p>
    <w:p w14:paraId="1A9F5E0D" w14:textId="77777777" w:rsidR="00E552C3" w:rsidRDefault="00E552C3" w:rsidP="00E552C3">
      <w:r>
        <w:t xml:space="preserve">        else:</w:t>
      </w:r>
    </w:p>
    <w:p w14:paraId="6EE7DD81" w14:textId="77777777" w:rsidR="00E552C3" w:rsidRDefault="00E552C3" w:rsidP="00E552C3">
      <w:r>
        <w:t xml:space="preserve">            </w:t>
      </w:r>
      <w:proofErr w:type="spellStart"/>
      <w:r>
        <w:t>L.head</w:t>
      </w:r>
      <w:proofErr w:type="spellEnd"/>
      <w:r>
        <w:t xml:space="preserve"> = </w:t>
      </w:r>
      <w:proofErr w:type="spellStart"/>
      <w:proofErr w:type="gramStart"/>
      <w:r>
        <w:t>L.head</w:t>
      </w:r>
      <w:proofErr w:type="gramEnd"/>
      <w:r>
        <w:t>.next</w:t>
      </w:r>
      <w:proofErr w:type="spellEnd"/>
    </w:p>
    <w:p w14:paraId="50299453" w14:textId="77777777" w:rsidR="00E552C3" w:rsidRDefault="00E552C3" w:rsidP="00E552C3">
      <w:r>
        <w:t xml:space="preserve">    else:</w:t>
      </w:r>
    </w:p>
    <w:p w14:paraId="662C14BC" w14:textId="77777777" w:rsidR="00E552C3" w:rsidRDefault="00E552C3" w:rsidP="00E552C3">
      <w:r>
        <w:t xml:space="preserve">         # Find x</w:t>
      </w:r>
    </w:p>
    <w:p w14:paraId="44244F4E" w14:textId="77777777" w:rsidR="00E552C3" w:rsidRDefault="00E552C3" w:rsidP="00E552C3">
      <w:r>
        <w:t xml:space="preserve">         temp = </w:t>
      </w:r>
      <w:proofErr w:type="spellStart"/>
      <w:proofErr w:type="gramStart"/>
      <w:r>
        <w:t>L.head</w:t>
      </w:r>
      <w:proofErr w:type="spellEnd"/>
      <w:proofErr w:type="gramEnd"/>
    </w:p>
    <w:p w14:paraId="40034977" w14:textId="77777777" w:rsidR="00E552C3" w:rsidRDefault="00E552C3" w:rsidP="00E552C3">
      <w:r>
        <w:t xml:space="preserve">         while </w:t>
      </w:r>
      <w:proofErr w:type="spellStart"/>
      <w:proofErr w:type="gramStart"/>
      <w:r>
        <w:t>temp.next</w:t>
      </w:r>
      <w:proofErr w:type="spellEnd"/>
      <w:proofErr w:type="gramEnd"/>
      <w:r>
        <w:t xml:space="preserve"> != None and </w:t>
      </w:r>
      <w:proofErr w:type="spellStart"/>
      <w:r>
        <w:t>temp.next.item</w:t>
      </w:r>
      <w:proofErr w:type="spellEnd"/>
      <w:r>
        <w:t xml:space="preserve"> !=x:</w:t>
      </w:r>
    </w:p>
    <w:p w14:paraId="592623CF" w14:textId="77777777" w:rsidR="00E552C3" w:rsidRDefault="00E552C3" w:rsidP="00E552C3">
      <w:r>
        <w:t xml:space="preserve">             temp = </w:t>
      </w:r>
      <w:proofErr w:type="spellStart"/>
      <w:proofErr w:type="gramStart"/>
      <w:r>
        <w:t>temp.next</w:t>
      </w:r>
      <w:proofErr w:type="spellEnd"/>
      <w:proofErr w:type="gramEnd"/>
    </w:p>
    <w:p w14:paraId="2738A447" w14:textId="77777777" w:rsidR="00E552C3" w:rsidRDefault="00E552C3" w:rsidP="00E552C3">
      <w:r>
        <w:lastRenderedPageBreak/>
        <w:t xml:space="preserve">         if </w:t>
      </w:r>
      <w:proofErr w:type="spellStart"/>
      <w:proofErr w:type="gramStart"/>
      <w:r>
        <w:t>temp.next</w:t>
      </w:r>
      <w:proofErr w:type="spellEnd"/>
      <w:proofErr w:type="gramEnd"/>
      <w:r>
        <w:t xml:space="preserve"> != None: # x was found</w:t>
      </w:r>
    </w:p>
    <w:p w14:paraId="4302F6BC" w14:textId="77777777" w:rsidR="00E552C3" w:rsidRDefault="00E552C3" w:rsidP="00E552C3">
      <w:r>
        <w:t xml:space="preserve">             if </w:t>
      </w:r>
      <w:proofErr w:type="spellStart"/>
      <w:proofErr w:type="gramStart"/>
      <w:r>
        <w:t>temp.next</w:t>
      </w:r>
      <w:proofErr w:type="spellEnd"/>
      <w:proofErr w:type="gramEnd"/>
      <w:r>
        <w:t xml:space="preserve"> == </w:t>
      </w:r>
      <w:proofErr w:type="spellStart"/>
      <w:r>
        <w:t>L.tail</w:t>
      </w:r>
      <w:proofErr w:type="spellEnd"/>
      <w:r>
        <w:t>: # x is the last node</w:t>
      </w:r>
    </w:p>
    <w:p w14:paraId="63C053F3" w14:textId="77777777" w:rsidR="00E552C3" w:rsidRDefault="00E552C3" w:rsidP="00E552C3">
      <w:r>
        <w:t xml:space="preserve">                 </w:t>
      </w:r>
      <w:proofErr w:type="spellStart"/>
      <w:r>
        <w:t>L.tail</w:t>
      </w:r>
      <w:proofErr w:type="spellEnd"/>
      <w:r>
        <w:t xml:space="preserve"> = temp</w:t>
      </w:r>
    </w:p>
    <w:p w14:paraId="64618052" w14:textId="77777777" w:rsidR="00E552C3" w:rsidRDefault="00E552C3" w:rsidP="00E552C3">
      <w:r>
        <w:t xml:space="preserve">                 </w:t>
      </w:r>
      <w:proofErr w:type="spellStart"/>
      <w:r>
        <w:t>L.</w:t>
      </w:r>
      <w:proofErr w:type="gramStart"/>
      <w:r>
        <w:t>tail.next</w:t>
      </w:r>
      <w:proofErr w:type="spellEnd"/>
      <w:proofErr w:type="gramEnd"/>
      <w:r>
        <w:t xml:space="preserve"> = None</w:t>
      </w:r>
    </w:p>
    <w:p w14:paraId="0B84AAF9" w14:textId="77777777" w:rsidR="00E552C3" w:rsidRDefault="00E552C3" w:rsidP="00E552C3">
      <w:r>
        <w:t xml:space="preserve">             else:</w:t>
      </w:r>
    </w:p>
    <w:p w14:paraId="7B9FDC7C" w14:textId="77777777" w:rsidR="00E552C3" w:rsidRDefault="00E552C3" w:rsidP="00E552C3">
      <w:r>
        <w:t xml:space="preserve">                 </w:t>
      </w:r>
      <w:proofErr w:type="spellStart"/>
      <w:proofErr w:type="gramStart"/>
      <w:r>
        <w:t>temp.next</w:t>
      </w:r>
      <w:proofErr w:type="spellEnd"/>
      <w:proofErr w:type="gramEnd"/>
      <w:r>
        <w:t xml:space="preserve"> = </w:t>
      </w:r>
      <w:proofErr w:type="spellStart"/>
      <w:r>
        <w:t>temp.next.next</w:t>
      </w:r>
      <w:proofErr w:type="spellEnd"/>
    </w:p>
    <w:p w14:paraId="3EDA6C92" w14:textId="77777777" w:rsidR="00E552C3" w:rsidRDefault="00E552C3" w:rsidP="00E552C3">
      <w:r>
        <w:t xml:space="preserve">         </w:t>
      </w:r>
    </w:p>
    <w:p w14:paraId="5C83E9B0" w14:textId="77777777" w:rsidR="00E552C3" w:rsidRDefault="00E552C3" w:rsidP="00E552C3">
      <w:proofErr w:type="spellStart"/>
      <w:r>
        <w:t>def</w:t>
      </w:r>
      <w:proofErr w:type="spellEnd"/>
      <w:r>
        <w:t xml:space="preserve"> </w:t>
      </w:r>
      <w:proofErr w:type="spellStart"/>
      <w:r>
        <w:t>PrintReverse</w:t>
      </w:r>
      <w:proofErr w:type="spellEnd"/>
      <w:r>
        <w:t>(L):</w:t>
      </w:r>
    </w:p>
    <w:p w14:paraId="4BA8FE2C" w14:textId="77777777" w:rsidR="00E552C3" w:rsidRDefault="00E552C3" w:rsidP="00E552C3">
      <w:r>
        <w:t xml:space="preserve">    # Prints list L's items in reverse order</w:t>
      </w:r>
    </w:p>
    <w:p w14:paraId="2D2BB3C7" w14:textId="77777777" w:rsidR="00E552C3" w:rsidRDefault="00E552C3" w:rsidP="00E552C3">
      <w:r>
        <w:t xml:space="preserve">    </w:t>
      </w:r>
      <w:proofErr w:type="spellStart"/>
      <w:r>
        <w:t>PrintNodesReverse</w:t>
      </w:r>
      <w:proofErr w:type="spellEnd"/>
      <w:r>
        <w:t>(</w:t>
      </w:r>
      <w:proofErr w:type="spellStart"/>
      <w:proofErr w:type="gramStart"/>
      <w:r>
        <w:t>L.head</w:t>
      </w:r>
      <w:proofErr w:type="spellEnd"/>
      <w:proofErr w:type="gramEnd"/>
      <w:r>
        <w:t>)</w:t>
      </w:r>
    </w:p>
    <w:p w14:paraId="009CB250" w14:textId="77777777" w:rsidR="00E552C3" w:rsidRDefault="00E552C3" w:rsidP="00E552C3">
      <w:r>
        <w:t xml:space="preserve">    </w:t>
      </w:r>
      <w:proofErr w:type="gramStart"/>
      <w:r>
        <w:t>print(</w:t>
      </w:r>
      <w:proofErr w:type="gramEnd"/>
      <w:r>
        <w:t xml:space="preserve">)   </w:t>
      </w:r>
    </w:p>
    <w:p w14:paraId="16715273" w14:textId="77777777" w:rsidR="00E552C3" w:rsidRDefault="00E552C3" w:rsidP="00E552C3">
      <w:r>
        <w:t xml:space="preserve">    </w:t>
      </w:r>
    </w:p>
    <w:p w14:paraId="1474BFC7" w14:textId="77777777" w:rsidR="00E552C3" w:rsidRDefault="00E552C3" w:rsidP="00E552C3">
      <w:r>
        <w:t>#gets length of list</w:t>
      </w:r>
    </w:p>
    <w:p w14:paraId="5DEDE489" w14:textId="77777777" w:rsidR="00E552C3" w:rsidRDefault="00E552C3" w:rsidP="00E552C3">
      <w:proofErr w:type="spellStart"/>
      <w:r>
        <w:t>def</w:t>
      </w:r>
      <w:proofErr w:type="spellEnd"/>
      <w:r>
        <w:t xml:space="preserve"> </w:t>
      </w:r>
      <w:proofErr w:type="spellStart"/>
      <w:r>
        <w:t>getLength</w:t>
      </w:r>
      <w:proofErr w:type="spellEnd"/>
      <w:r>
        <w:t>(L):</w:t>
      </w:r>
    </w:p>
    <w:p w14:paraId="0A65368C" w14:textId="77777777" w:rsidR="00E552C3" w:rsidRDefault="00E552C3" w:rsidP="00E552C3">
      <w:r>
        <w:t xml:space="preserve">    temp = </w:t>
      </w:r>
      <w:proofErr w:type="spellStart"/>
      <w:proofErr w:type="gramStart"/>
      <w:r>
        <w:t>L.head</w:t>
      </w:r>
      <w:proofErr w:type="spellEnd"/>
      <w:proofErr w:type="gramEnd"/>
    </w:p>
    <w:p w14:paraId="67EA61B0" w14:textId="77777777" w:rsidR="00E552C3" w:rsidRDefault="00E552C3" w:rsidP="00E552C3">
      <w:r>
        <w:t xml:space="preserve">    count = 0</w:t>
      </w:r>
    </w:p>
    <w:p w14:paraId="25B28C0F" w14:textId="77777777" w:rsidR="00E552C3" w:rsidRDefault="00E552C3" w:rsidP="00E552C3">
      <w:r>
        <w:t xml:space="preserve">    while temp is not None:</w:t>
      </w:r>
    </w:p>
    <w:p w14:paraId="4DB3DD3C" w14:textId="77777777" w:rsidR="00E552C3" w:rsidRDefault="00E552C3" w:rsidP="00E552C3">
      <w:r>
        <w:t xml:space="preserve">        count = count+1</w:t>
      </w:r>
    </w:p>
    <w:p w14:paraId="083B3312" w14:textId="77777777" w:rsidR="00E552C3" w:rsidRDefault="00E552C3" w:rsidP="00E552C3">
      <w:r>
        <w:t xml:space="preserve">        temp = </w:t>
      </w:r>
      <w:proofErr w:type="spellStart"/>
      <w:proofErr w:type="gramStart"/>
      <w:r>
        <w:t>temp.next</w:t>
      </w:r>
      <w:proofErr w:type="spellEnd"/>
      <w:proofErr w:type="gramEnd"/>
    </w:p>
    <w:p w14:paraId="6222FF12" w14:textId="77777777" w:rsidR="00E552C3" w:rsidRDefault="00E552C3" w:rsidP="00E552C3">
      <w:r>
        <w:t xml:space="preserve">    return count</w:t>
      </w:r>
    </w:p>
    <w:p w14:paraId="73A044F4" w14:textId="77777777" w:rsidR="00E552C3" w:rsidRDefault="00E552C3" w:rsidP="00E552C3"/>
    <w:p w14:paraId="668248AA" w14:textId="77777777" w:rsidR="00E552C3" w:rsidRDefault="00E552C3" w:rsidP="00E552C3">
      <w:r>
        <w:t>#gets element at specific index</w:t>
      </w:r>
    </w:p>
    <w:p w14:paraId="2F2A7DB2" w14:textId="77777777" w:rsidR="00E552C3" w:rsidRDefault="00E552C3" w:rsidP="00E552C3">
      <w:proofErr w:type="spellStart"/>
      <w:r>
        <w:t>def</w:t>
      </w:r>
      <w:proofErr w:type="spellEnd"/>
      <w:r>
        <w:t xml:space="preserve"> </w:t>
      </w:r>
      <w:proofErr w:type="spellStart"/>
      <w:r>
        <w:t>getElementAt</w:t>
      </w:r>
      <w:proofErr w:type="spellEnd"/>
      <w:r>
        <w:t>(</w:t>
      </w:r>
      <w:proofErr w:type="spellStart"/>
      <w:proofErr w:type="gramStart"/>
      <w:r>
        <w:t>L,i</w:t>
      </w:r>
      <w:proofErr w:type="spellEnd"/>
      <w:proofErr w:type="gramEnd"/>
      <w:r>
        <w:t>):</w:t>
      </w:r>
    </w:p>
    <w:p w14:paraId="0C24EAA3" w14:textId="77777777" w:rsidR="00E552C3" w:rsidRDefault="00E552C3" w:rsidP="00E552C3">
      <w:r>
        <w:lastRenderedPageBreak/>
        <w:t xml:space="preserve">    index = 0</w:t>
      </w:r>
    </w:p>
    <w:p w14:paraId="7F4A21F0" w14:textId="77777777" w:rsidR="00E552C3" w:rsidRDefault="00E552C3" w:rsidP="00E552C3">
      <w:r>
        <w:t xml:space="preserve">    temp = </w:t>
      </w:r>
      <w:proofErr w:type="spellStart"/>
      <w:proofErr w:type="gramStart"/>
      <w:r>
        <w:t>L.head</w:t>
      </w:r>
      <w:proofErr w:type="spellEnd"/>
      <w:proofErr w:type="gramEnd"/>
    </w:p>
    <w:p w14:paraId="5A04F344" w14:textId="77777777" w:rsidR="00E552C3" w:rsidRDefault="00E552C3" w:rsidP="00E552C3">
      <w:r>
        <w:t xml:space="preserve">    while </w:t>
      </w:r>
      <w:proofErr w:type="gramStart"/>
      <w:r>
        <w:t>temp !</w:t>
      </w:r>
      <w:proofErr w:type="gramEnd"/>
      <w:r>
        <w:t>= None:</w:t>
      </w:r>
    </w:p>
    <w:p w14:paraId="0AF553F2" w14:textId="77777777" w:rsidR="00E552C3" w:rsidRDefault="00E552C3" w:rsidP="00E552C3">
      <w:r>
        <w:t xml:space="preserve">        if index == </w:t>
      </w:r>
      <w:proofErr w:type="spellStart"/>
      <w:r>
        <w:t>i</w:t>
      </w:r>
      <w:proofErr w:type="spellEnd"/>
      <w:r>
        <w:t>:</w:t>
      </w:r>
    </w:p>
    <w:p w14:paraId="00A20F09" w14:textId="77777777" w:rsidR="00E552C3" w:rsidRDefault="00E552C3" w:rsidP="00E552C3">
      <w:r>
        <w:t xml:space="preserve">            return </w:t>
      </w:r>
      <w:proofErr w:type="spellStart"/>
      <w:proofErr w:type="gramStart"/>
      <w:r>
        <w:t>temp.item</w:t>
      </w:r>
      <w:proofErr w:type="spellEnd"/>
      <w:proofErr w:type="gramEnd"/>
    </w:p>
    <w:p w14:paraId="64276E83" w14:textId="77777777" w:rsidR="00E552C3" w:rsidRDefault="00E552C3" w:rsidP="00E552C3">
      <w:r>
        <w:t xml:space="preserve">        index = index+1</w:t>
      </w:r>
    </w:p>
    <w:p w14:paraId="57C771CE" w14:textId="77777777" w:rsidR="00E552C3" w:rsidRDefault="00E552C3" w:rsidP="00E552C3">
      <w:r>
        <w:t xml:space="preserve">        temp = </w:t>
      </w:r>
      <w:proofErr w:type="spellStart"/>
      <w:proofErr w:type="gramStart"/>
      <w:r>
        <w:t>temp.next</w:t>
      </w:r>
      <w:proofErr w:type="spellEnd"/>
      <w:proofErr w:type="gramEnd"/>
    </w:p>
    <w:p w14:paraId="1965C574" w14:textId="77777777" w:rsidR="00E552C3" w:rsidRDefault="00E552C3" w:rsidP="00E552C3">
      <w:r>
        <w:t xml:space="preserve">        </w:t>
      </w:r>
    </w:p>
    <w:p w14:paraId="7054AFE8" w14:textId="77777777" w:rsidR="00E552C3" w:rsidRDefault="00E552C3" w:rsidP="00E552C3">
      <w:r>
        <w:t>#get median element of list</w:t>
      </w:r>
    </w:p>
    <w:p w14:paraId="7BED3D08" w14:textId="77777777" w:rsidR="00E552C3" w:rsidRDefault="00E552C3" w:rsidP="00E552C3">
      <w:proofErr w:type="spellStart"/>
      <w:r>
        <w:t>def</w:t>
      </w:r>
      <w:proofErr w:type="spellEnd"/>
      <w:r>
        <w:t xml:space="preserve"> Median(L):</w:t>
      </w:r>
    </w:p>
    <w:p w14:paraId="574B4F85" w14:textId="77777777" w:rsidR="00E552C3" w:rsidRDefault="00E552C3" w:rsidP="00E552C3">
      <w:r>
        <w:t xml:space="preserve">    C = </w:t>
      </w:r>
      <w:proofErr w:type="spellStart"/>
      <w:proofErr w:type="gramStart"/>
      <w:r>
        <w:t>copy.copy</w:t>
      </w:r>
      <w:proofErr w:type="spellEnd"/>
      <w:proofErr w:type="gramEnd"/>
      <w:r>
        <w:t>(L)</w:t>
      </w:r>
    </w:p>
    <w:p w14:paraId="7F3685A4" w14:textId="77777777" w:rsidR="00E552C3" w:rsidRDefault="00E552C3" w:rsidP="00E552C3">
      <w:r>
        <w:t xml:space="preserve">    temp = (</w:t>
      </w:r>
      <w:proofErr w:type="spellStart"/>
      <w:r>
        <w:t>getLength</w:t>
      </w:r>
      <w:proofErr w:type="spellEnd"/>
      <w:r>
        <w:t>(C))//2</w:t>
      </w:r>
    </w:p>
    <w:p w14:paraId="69B1ED18" w14:textId="77777777" w:rsidR="00E552C3" w:rsidRDefault="00E552C3" w:rsidP="00E552C3">
      <w:r>
        <w:t xml:space="preserve">    return temp</w:t>
      </w:r>
    </w:p>
    <w:p w14:paraId="69E1B01F" w14:textId="77777777" w:rsidR="00E552C3" w:rsidRDefault="00E552C3" w:rsidP="00E552C3"/>
    <w:p w14:paraId="122E7F83" w14:textId="77777777" w:rsidR="00E552C3" w:rsidRDefault="00E552C3" w:rsidP="00E552C3">
      <w:r>
        <w:t xml:space="preserve">#get median element of list for </w:t>
      </w:r>
      <w:proofErr w:type="spellStart"/>
      <w:r>
        <w:t>bubblesort</w:t>
      </w:r>
      <w:proofErr w:type="spellEnd"/>
    </w:p>
    <w:p w14:paraId="1CDE8DCC" w14:textId="77777777" w:rsidR="00E552C3" w:rsidRDefault="00E552C3" w:rsidP="00E552C3">
      <w:proofErr w:type="spellStart"/>
      <w:r>
        <w:t>def</w:t>
      </w:r>
      <w:proofErr w:type="spellEnd"/>
      <w:r>
        <w:t xml:space="preserve"> Median1(L):</w:t>
      </w:r>
    </w:p>
    <w:p w14:paraId="20F29058" w14:textId="77777777" w:rsidR="00E552C3" w:rsidRDefault="00E552C3" w:rsidP="00E552C3">
      <w:r>
        <w:t xml:space="preserve">    C = </w:t>
      </w:r>
      <w:proofErr w:type="spellStart"/>
      <w:proofErr w:type="gramStart"/>
      <w:r>
        <w:t>copy.copy</w:t>
      </w:r>
      <w:proofErr w:type="spellEnd"/>
      <w:proofErr w:type="gramEnd"/>
      <w:r>
        <w:t>(L)</w:t>
      </w:r>
    </w:p>
    <w:p w14:paraId="14985384" w14:textId="77777777" w:rsidR="00E552C3" w:rsidRDefault="00E552C3" w:rsidP="00E552C3">
      <w:r>
        <w:t xml:space="preserve">    </w:t>
      </w:r>
      <w:proofErr w:type="spellStart"/>
      <w:r>
        <w:t>bubblesort</w:t>
      </w:r>
      <w:proofErr w:type="spellEnd"/>
      <w:r>
        <w:t>(C)</w:t>
      </w:r>
    </w:p>
    <w:p w14:paraId="32C8B6BC" w14:textId="77777777" w:rsidR="00E552C3" w:rsidRDefault="00E552C3" w:rsidP="00E552C3">
      <w:r>
        <w:t xml:space="preserve">    temp = (</w:t>
      </w:r>
      <w:proofErr w:type="spellStart"/>
      <w:r>
        <w:t>getLength</w:t>
      </w:r>
      <w:proofErr w:type="spellEnd"/>
      <w:r>
        <w:t>(C))//2</w:t>
      </w:r>
    </w:p>
    <w:p w14:paraId="59172496" w14:textId="77777777" w:rsidR="00E552C3" w:rsidRDefault="00E552C3" w:rsidP="00E552C3">
      <w:r>
        <w:t xml:space="preserve">    return temp</w:t>
      </w:r>
    </w:p>
    <w:p w14:paraId="67E3639C" w14:textId="77777777" w:rsidR="00E552C3" w:rsidRDefault="00E552C3" w:rsidP="00E552C3"/>
    <w:p w14:paraId="19713EB3" w14:textId="77777777" w:rsidR="00E552C3" w:rsidRDefault="00E552C3" w:rsidP="00E552C3">
      <w:r>
        <w:t>#get median element of list for merge</w:t>
      </w:r>
    </w:p>
    <w:p w14:paraId="287F2981" w14:textId="77777777" w:rsidR="00E552C3" w:rsidRDefault="00E552C3" w:rsidP="00E552C3">
      <w:proofErr w:type="spellStart"/>
      <w:r>
        <w:t>def</w:t>
      </w:r>
      <w:proofErr w:type="spellEnd"/>
      <w:r>
        <w:t xml:space="preserve"> Median2(L):</w:t>
      </w:r>
    </w:p>
    <w:p w14:paraId="3167F07D" w14:textId="77777777" w:rsidR="00E552C3" w:rsidRDefault="00E552C3" w:rsidP="00E552C3">
      <w:r>
        <w:lastRenderedPageBreak/>
        <w:t xml:space="preserve">    C = </w:t>
      </w:r>
      <w:proofErr w:type="spellStart"/>
      <w:proofErr w:type="gramStart"/>
      <w:r>
        <w:t>copy.copy</w:t>
      </w:r>
      <w:proofErr w:type="spellEnd"/>
      <w:proofErr w:type="gramEnd"/>
      <w:r>
        <w:t>(L)</w:t>
      </w:r>
    </w:p>
    <w:p w14:paraId="7B81AED8" w14:textId="77777777" w:rsidR="00E552C3" w:rsidRDefault="00E552C3" w:rsidP="00E552C3">
      <w:r>
        <w:t xml:space="preserve">    </w:t>
      </w:r>
      <w:proofErr w:type="spellStart"/>
      <w:r>
        <w:t>mergeSort</w:t>
      </w:r>
      <w:proofErr w:type="spellEnd"/>
      <w:r>
        <w:t>(</w:t>
      </w:r>
      <w:proofErr w:type="spellStart"/>
      <w:proofErr w:type="gramStart"/>
      <w:r>
        <w:t>C.head</w:t>
      </w:r>
      <w:proofErr w:type="spellEnd"/>
      <w:proofErr w:type="gramEnd"/>
      <w:r>
        <w:t>)</w:t>
      </w:r>
    </w:p>
    <w:p w14:paraId="391D8097" w14:textId="77777777" w:rsidR="00E552C3" w:rsidRDefault="00E552C3" w:rsidP="00E552C3">
      <w:r>
        <w:t xml:space="preserve">    temp = (</w:t>
      </w:r>
      <w:proofErr w:type="spellStart"/>
      <w:r>
        <w:t>getLength</w:t>
      </w:r>
      <w:proofErr w:type="spellEnd"/>
      <w:r>
        <w:t>(C))//2</w:t>
      </w:r>
    </w:p>
    <w:p w14:paraId="3BDAFEE4" w14:textId="77777777" w:rsidR="00E552C3" w:rsidRDefault="00E552C3" w:rsidP="00E552C3">
      <w:r>
        <w:t xml:space="preserve">    return temp</w:t>
      </w:r>
    </w:p>
    <w:p w14:paraId="5B714918" w14:textId="77777777" w:rsidR="00E552C3" w:rsidRDefault="00E552C3" w:rsidP="00E552C3"/>
    <w:p w14:paraId="240DF683" w14:textId="77777777" w:rsidR="00E552C3" w:rsidRDefault="00E552C3" w:rsidP="00E552C3">
      <w:r>
        <w:t>#get median element of list for quick</w:t>
      </w:r>
    </w:p>
    <w:p w14:paraId="46B6BC6E" w14:textId="77777777" w:rsidR="00E552C3" w:rsidRDefault="00E552C3" w:rsidP="00E552C3">
      <w:proofErr w:type="spellStart"/>
      <w:r>
        <w:t>def</w:t>
      </w:r>
      <w:proofErr w:type="spellEnd"/>
      <w:r>
        <w:t xml:space="preserve"> Median3(L):</w:t>
      </w:r>
    </w:p>
    <w:p w14:paraId="6B67B4AE" w14:textId="77777777" w:rsidR="00E552C3" w:rsidRDefault="00E552C3" w:rsidP="00E552C3">
      <w:r>
        <w:t xml:space="preserve">    C = </w:t>
      </w:r>
      <w:proofErr w:type="spellStart"/>
      <w:proofErr w:type="gramStart"/>
      <w:r>
        <w:t>copy.copy</w:t>
      </w:r>
      <w:proofErr w:type="spellEnd"/>
      <w:proofErr w:type="gramEnd"/>
      <w:r>
        <w:t>(L)</w:t>
      </w:r>
    </w:p>
    <w:p w14:paraId="048B668F" w14:textId="77777777" w:rsidR="00E552C3" w:rsidRDefault="00E552C3" w:rsidP="00E552C3">
      <w:r>
        <w:t xml:space="preserve">    quicksort(C)</w:t>
      </w:r>
    </w:p>
    <w:p w14:paraId="72EA2C6D" w14:textId="77777777" w:rsidR="00E552C3" w:rsidRDefault="00E552C3" w:rsidP="00E552C3">
      <w:r>
        <w:t xml:space="preserve">    temp = (</w:t>
      </w:r>
      <w:proofErr w:type="spellStart"/>
      <w:r>
        <w:t>getLength</w:t>
      </w:r>
      <w:proofErr w:type="spellEnd"/>
      <w:r>
        <w:t>(C))//2</w:t>
      </w:r>
    </w:p>
    <w:p w14:paraId="1CB73F72" w14:textId="77777777" w:rsidR="00E552C3" w:rsidRDefault="00E552C3" w:rsidP="00E552C3">
      <w:r>
        <w:t xml:space="preserve">    return temp</w:t>
      </w:r>
    </w:p>
    <w:p w14:paraId="3D09B6FB" w14:textId="77777777" w:rsidR="00E552C3" w:rsidRDefault="00E552C3" w:rsidP="00E552C3"/>
    <w:p w14:paraId="38BD885C" w14:textId="77777777" w:rsidR="00E552C3" w:rsidRDefault="00E552C3" w:rsidP="00E552C3">
      <w:r>
        <w:t>#combines lists</w:t>
      </w:r>
    </w:p>
    <w:p w14:paraId="5A250EB5" w14:textId="77777777" w:rsidR="00E552C3" w:rsidRDefault="00E552C3" w:rsidP="00E552C3">
      <w:proofErr w:type="spellStart"/>
      <w:r>
        <w:t>def</w:t>
      </w:r>
      <w:proofErr w:type="spellEnd"/>
      <w:r>
        <w:t xml:space="preserve"> </w:t>
      </w:r>
      <w:proofErr w:type="spellStart"/>
      <w:proofErr w:type="gramStart"/>
      <w:r>
        <w:t>mergeLists</w:t>
      </w:r>
      <w:proofErr w:type="spellEnd"/>
      <w:r>
        <w:t>(</w:t>
      </w:r>
      <w:proofErr w:type="gramEnd"/>
      <w:r>
        <w:t>L1, L2):</w:t>
      </w:r>
    </w:p>
    <w:p w14:paraId="5AB21510" w14:textId="77777777" w:rsidR="00E552C3" w:rsidRDefault="00E552C3" w:rsidP="00E552C3">
      <w:r>
        <w:t xml:space="preserve">    temp = None</w:t>
      </w:r>
    </w:p>
    <w:p w14:paraId="7CDEE272" w14:textId="77777777" w:rsidR="00E552C3" w:rsidRDefault="00E552C3" w:rsidP="00E552C3">
      <w:r>
        <w:t xml:space="preserve">    if L1 is None: #if one list in None returns other</w:t>
      </w:r>
    </w:p>
    <w:p w14:paraId="0DA2353D" w14:textId="77777777" w:rsidR="00E552C3" w:rsidRDefault="00E552C3" w:rsidP="00E552C3">
      <w:r>
        <w:t xml:space="preserve">        return L2</w:t>
      </w:r>
    </w:p>
    <w:p w14:paraId="22E12886" w14:textId="77777777" w:rsidR="00E552C3" w:rsidRDefault="00E552C3" w:rsidP="00E552C3">
      <w:r>
        <w:t xml:space="preserve">    if L2 is None:</w:t>
      </w:r>
    </w:p>
    <w:p w14:paraId="32DC5B79" w14:textId="77777777" w:rsidR="00E552C3" w:rsidRDefault="00E552C3" w:rsidP="00E552C3">
      <w:r>
        <w:t xml:space="preserve">        return L1</w:t>
      </w:r>
    </w:p>
    <w:p w14:paraId="4AADECAD" w14:textId="77777777" w:rsidR="00E552C3" w:rsidRDefault="00E552C3" w:rsidP="00E552C3">
      <w:r>
        <w:t xml:space="preserve">    if L</w:t>
      </w:r>
      <w:proofErr w:type="gramStart"/>
      <w:r>
        <w:t>1.item</w:t>
      </w:r>
      <w:proofErr w:type="gramEnd"/>
      <w:r>
        <w:t xml:space="preserve"> &lt;= L2.item: #compares items</w:t>
      </w:r>
    </w:p>
    <w:p w14:paraId="0D5D79C6" w14:textId="77777777" w:rsidR="00E552C3" w:rsidRDefault="00E552C3" w:rsidP="00E552C3">
      <w:r>
        <w:t xml:space="preserve">        temp = L1 #stores temp and calls </w:t>
      </w:r>
      <w:proofErr w:type="spellStart"/>
      <w:r>
        <w:t>mergeList</w:t>
      </w:r>
      <w:proofErr w:type="spellEnd"/>
      <w:r>
        <w:t xml:space="preserve"> on rest of list</w:t>
      </w:r>
    </w:p>
    <w:p w14:paraId="56155B00" w14:textId="77777777" w:rsidR="00E552C3" w:rsidRDefault="00E552C3" w:rsidP="00E552C3">
      <w:r>
        <w:t xml:space="preserve">        </w:t>
      </w:r>
      <w:proofErr w:type="spellStart"/>
      <w:proofErr w:type="gramStart"/>
      <w:r>
        <w:t>temp.next</w:t>
      </w:r>
      <w:proofErr w:type="spellEnd"/>
      <w:proofErr w:type="gramEnd"/>
      <w:r>
        <w:t xml:space="preserve"> = </w:t>
      </w:r>
      <w:proofErr w:type="spellStart"/>
      <w:r>
        <w:t>mergeLists</w:t>
      </w:r>
      <w:proofErr w:type="spellEnd"/>
      <w:r>
        <w:t>(L1.next, L2)</w:t>
      </w:r>
    </w:p>
    <w:p w14:paraId="0C50E013" w14:textId="77777777" w:rsidR="00E552C3" w:rsidRDefault="00E552C3" w:rsidP="00E552C3">
      <w:r>
        <w:t xml:space="preserve">    else:</w:t>
      </w:r>
    </w:p>
    <w:p w14:paraId="15B100E9" w14:textId="77777777" w:rsidR="00E552C3" w:rsidRDefault="00E552C3" w:rsidP="00E552C3">
      <w:r>
        <w:lastRenderedPageBreak/>
        <w:t xml:space="preserve">        temp = L2</w:t>
      </w:r>
    </w:p>
    <w:p w14:paraId="427CB37A" w14:textId="77777777" w:rsidR="00E552C3" w:rsidRDefault="00E552C3" w:rsidP="00E552C3">
      <w:r>
        <w:t xml:space="preserve">        </w:t>
      </w:r>
      <w:proofErr w:type="spellStart"/>
      <w:proofErr w:type="gramStart"/>
      <w:r>
        <w:t>temp.next</w:t>
      </w:r>
      <w:proofErr w:type="spellEnd"/>
      <w:proofErr w:type="gramEnd"/>
      <w:r>
        <w:t xml:space="preserve"> = </w:t>
      </w:r>
      <w:proofErr w:type="spellStart"/>
      <w:r>
        <w:t>mergeLists</w:t>
      </w:r>
      <w:proofErr w:type="spellEnd"/>
      <w:r>
        <w:t>(L1, L2.next) #stores temp and moves to l2</w:t>
      </w:r>
    </w:p>
    <w:p w14:paraId="44FE1813" w14:textId="77777777" w:rsidR="00E552C3" w:rsidRDefault="00E552C3" w:rsidP="00E552C3">
      <w:r>
        <w:t xml:space="preserve">    return temp</w:t>
      </w:r>
    </w:p>
    <w:p w14:paraId="62EE790D" w14:textId="77777777" w:rsidR="00E552C3" w:rsidRDefault="00E552C3" w:rsidP="00E552C3"/>
    <w:p w14:paraId="71A6D3FE" w14:textId="77777777" w:rsidR="00E552C3" w:rsidRDefault="00E552C3" w:rsidP="00E552C3">
      <w:r>
        <w:t xml:space="preserve">#merge sorts list </w:t>
      </w:r>
    </w:p>
    <w:p w14:paraId="281FA32C" w14:textId="77777777" w:rsidR="00E552C3" w:rsidRDefault="00E552C3" w:rsidP="00E552C3">
      <w:proofErr w:type="spellStart"/>
      <w:r>
        <w:t>def</w:t>
      </w:r>
      <w:proofErr w:type="spellEnd"/>
      <w:r>
        <w:t xml:space="preserve"> </w:t>
      </w:r>
      <w:proofErr w:type="spellStart"/>
      <w:r>
        <w:t>mergeSort</w:t>
      </w:r>
      <w:proofErr w:type="spellEnd"/>
      <w:r>
        <w:t>(head):</w:t>
      </w:r>
    </w:p>
    <w:p w14:paraId="60C3980A" w14:textId="77777777" w:rsidR="00E552C3" w:rsidRDefault="00E552C3" w:rsidP="00E552C3">
      <w:r>
        <w:t xml:space="preserve">    if head is None or </w:t>
      </w:r>
      <w:proofErr w:type="spellStart"/>
      <w:proofErr w:type="gramStart"/>
      <w:r>
        <w:t>head.next</w:t>
      </w:r>
      <w:proofErr w:type="spellEnd"/>
      <w:proofErr w:type="gramEnd"/>
      <w:r>
        <w:t xml:space="preserve"> is None:</w:t>
      </w:r>
    </w:p>
    <w:p w14:paraId="4AAC954B" w14:textId="77777777" w:rsidR="00E552C3" w:rsidRDefault="00E552C3" w:rsidP="00E552C3">
      <w:r>
        <w:t xml:space="preserve">        return head</w:t>
      </w:r>
    </w:p>
    <w:p w14:paraId="59E83A08" w14:textId="77777777" w:rsidR="00E552C3" w:rsidRDefault="00E552C3" w:rsidP="00E552C3">
      <w:r>
        <w:t xml:space="preserve">    L1, L2 = </w:t>
      </w:r>
      <w:proofErr w:type="spellStart"/>
      <w:r>
        <w:t>divideLists</w:t>
      </w:r>
      <w:proofErr w:type="spellEnd"/>
      <w:r>
        <w:t xml:space="preserve">(head) #calls </w:t>
      </w:r>
      <w:proofErr w:type="spellStart"/>
      <w:r>
        <w:t>divideList</w:t>
      </w:r>
      <w:proofErr w:type="spellEnd"/>
    </w:p>
    <w:p w14:paraId="3D07324D" w14:textId="77777777" w:rsidR="00E552C3" w:rsidRDefault="00E552C3" w:rsidP="00E552C3">
      <w:r>
        <w:t xml:space="preserve">    L1 = </w:t>
      </w:r>
      <w:proofErr w:type="spellStart"/>
      <w:r>
        <w:t>mergeSort</w:t>
      </w:r>
      <w:proofErr w:type="spellEnd"/>
      <w:r>
        <w:t>(L1) #recursive call to l1</w:t>
      </w:r>
    </w:p>
    <w:p w14:paraId="5821954E" w14:textId="77777777" w:rsidR="00E552C3" w:rsidRDefault="00E552C3" w:rsidP="00E552C3">
      <w:r>
        <w:t xml:space="preserve">    L2 = </w:t>
      </w:r>
      <w:proofErr w:type="spellStart"/>
      <w:r>
        <w:t>mergeSort</w:t>
      </w:r>
      <w:proofErr w:type="spellEnd"/>
      <w:r>
        <w:t>(L2) #recursive call to l2</w:t>
      </w:r>
    </w:p>
    <w:p w14:paraId="1B69A94E" w14:textId="77777777" w:rsidR="00E552C3" w:rsidRDefault="00E552C3" w:rsidP="00E552C3">
      <w:r>
        <w:t xml:space="preserve">    head = </w:t>
      </w:r>
      <w:proofErr w:type="spellStart"/>
      <w:proofErr w:type="gramStart"/>
      <w:r>
        <w:t>mergeLists</w:t>
      </w:r>
      <w:proofErr w:type="spellEnd"/>
      <w:r>
        <w:t>(</w:t>
      </w:r>
      <w:proofErr w:type="gramEnd"/>
      <w:r>
        <w:t>L1, L2) #returns head of merged list</w:t>
      </w:r>
    </w:p>
    <w:p w14:paraId="3F90D241" w14:textId="77777777" w:rsidR="00E552C3" w:rsidRDefault="00E552C3" w:rsidP="00E552C3">
      <w:r>
        <w:t xml:space="preserve">    return head</w:t>
      </w:r>
    </w:p>
    <w:p w14:paraId="31DED4F1" w14:textId="77777777" w:rsidR="00E552C3" w:rsidRDefault="00E552C3" w:rsidP="00E552C3"/>
    <w:p w14:paraId="4C9BE669" w14:textId="77777777" w:rsidR="00E552C3" w:rsidRDefault="00E552C3" w:rsidP="00E552C3">
      <w:r>
        <w:t xml:space="preserve">#divides list for </w:t>
      </w:r>
      <w:proofErr w:type="spellStart"/>
      <w:r>
        <w:t>mergesort</w:t>
      </w:r>
      <w:proofErr w:type="spellEnd"/>
    </w:p>
    <w:p w14:paraId="13E32137" w14:textId="77777777" w:rsidR="00E552C3" w:rsidRDefault="00E552C3" w:rsidP="00E552C3">
      <w:proofErr w:type="spellStart"/>
      <w:r>
        <w:t>def</w:t>
      </w:r>
      <w:proofErr w:type="spellEnd"/>
      <w:r>
        <w:t xml:space="preserve"> </w:t>
      </w:r>
      <w:proofErr w:type="spellStart"/>
      <w:r>
        <w:t>divideLists</w:t>
      </w:r>
      <w:proofErr w:type="spellEnd"/>
      <w:r>
        <w:t>(head):</w:t>
      </w:r>
    </w:p>
    <w:p w14:paraId="0B7DF102" w14:textId="77777777" w:rsidR="00E552C3" w:rsidRDefault="00E552C3" w:rsidP="00E552C3">
      <w:r>
        <w:t xml:space="preserve">    </w:t>
      </w:r>
      <w:proofErr w:type="spellStart"/>
      <w:r>
        <w:t>curr</w:t>
      </w:r>
      <w:proofErr w:type="spellEnd"/>
      <w:r>
        <w:t xml:space="preserve"> = head                     </w:t>
      </w:r>
    </w:p>
    <w:p w14:paraId="79938BC7" w14:textId="77777777" w:rsidR="00E552C3" w:rsidRDefault="00E552C3" w:rsidP="00E552C3">
      <w:r>
        <w:t xml:space="preserve">    quick = head                    </w:t>
      </w:r>
    </w:p>
    <w:p w14:paraId="2C663805" w14:textId="77777777" w:rsidR="00E552C3" w:rsidRDefault="00E552C3" w:rsidP="00E552C3">
      <w:r>
        <w:t xml:space="preserve">    if quick:</w:t>
      </w:r>
    </w:p>
    <w:p w14:paraId="687FF2DA" w14:textId="77777777" w:rsidR="00E552C3" w:rsidRDefault="00E552C3" w:rsidP="00E552C3">
      <w:r>
        <w:t xml:space="preserve">        quick = </w:t>
      </w:r>
      <w:proofErr w:type="spellStart"/>
      <w:proofErr w:type="gramStart"/>
      <w:r>
        <w:t>quick.next</w:t>
      </w:r>
      <w:proofErr w:type="spellEnd"/>
      <w:proofErr w:type="gramEnd"/>
      <w:r>
        <w:t xml:space="preserve">  #starts at next element         </w:t>
      </w:r>
    </w:p>
    <w:p w14:paraId="0F9489A3" w14:textId="77777777" w:rsidR="00E552C3" w:rsidRDefault="00E552C3" w:rsidP="00E552C3">
      <w:r>
        <w:t xml:space="preserve">    while quick:</w:t>
      </w:r>
    </w:p>
    <w:p w14:paraId="5070F008" w14:textId="77777777" w:rsidR="00E552C3" w:rsidRDefault="00E552C3" w:rsidP="00E552C3">
      <w:r>
        <w:t xml:space="preserve">        quick = </w:t>
      </w:r>
      <w:proofErr w:type="spellStart"/>
      <w:proofErr w:type="gramStart"/>
      <w:r>
        <w:t>quick.next</w:t>
      </w:r>
      <w:proofErr w:type="spellEnd"/>
      <w:proofErr w:type="gramEnd"/>
      <w:r>
        <w:t xml:space="preserve">  #moves to next </w:t>
      </w:r>
      <w:proofErr w:type="spellStart"/>
      <w:r>
        <w:t>next</w:t>
      </w:r>
      <w:proofErr w:type="spellEnd"/>
      <w:r>
        <w:t xml:space="preserve"> element        </w:t>
      </w:r>
    </w:p>
    <w:p w14:paraId="17B53721" w14:textId="77777777" w:rsidR="00E552C3" w:rsidRDefault="00E552C3" w:rsidP="00E552C3">
      <w:r>
        <w:t xml:space="preserve">        if quick: #if fast is not None</w:t>
      </w:r>
    </w:p>
    <w:p w14:paraId="1E10A6C3" w14:textId="77777777" w:rsidR="00E552C3" w:rsidRDefault="00E552C3" w:rsidP="00E552C3">
      <w:r>
        <w:lastRenderedPageBreak/>
        <w:t xml:space="preserve">            quick = </w:t>
      </w:r>
      <w:proofErr w:type="spellStart"/>
      <w:proofErr w:type="gramStart"/>
      <w:r>
        <w:t>quick.next</w:t>
      </w:r>
      <w:proofErr w:type="spellEnd"/>
      <w:proofErr w:type="gramEnd"/>
      <w:r>
        <w:t xml:space="preserve"> #move to next</w:t>
      </w:r>
    </w:p>
    <w:p w14:paraId="7FDA3C09" w14:textId="77777777" w:rsidR="00E552C3" w:rsidRDefault="00E552C3" w:rsidP="00E552C3">
      <w:r>
        <w:t xml:space="preserve">            </w:t>
      </w:r>
      <w:proofErr w:type="spellStart"/>
      <w:r>
        <w:t>curr</w:t>
      </w:r>
      <w:proofErr w:type="spellEnd"/>
      <w:r>
        <w:t xml:space="preserve"> = </w:t>
      </w:r>
      <w:proofErr w:type="spellStart"/>
      <w:proofErr w:type="gramStart"/>
      <w:r>
        <w:t>curr.next</w:t>
      </w:r>
      <w:proofErr w:type="spellEnd"/>
      <w:proofErr w:type="gramEnd"/>
    </w:p>
    <w:p w14:paraId="723E241F" w14:textId="77777777" w:rsidR="00E552C3" w:rsidRDefault="00E552C3" w:rsidP="00E552C3">
      <w:r>
        <w:t xml:space="preserve">    mid = </w:t>
      </w:r>
      <w:proofErr w:type="spellStart"/>
      <w:proofErr w:type="gramStart"/>
      <w:r>
        <w:t>curr.next</w:t>
      </w:r>
      <w:proofErr w:type="spellEnd"/>
      <w:proofErr w:type="gramEnd"/>
    </w:p>
    <w:p w14:paraId="54FCA708" w14:textId="77777777" w:rsidR="00E552C3" w:rsidRDefault="00E552C3" w:rsidP="00E552C3">
      <w:r>
        <w:t xml:space="preserve">    </w:t>
      </w:r>
      <w:proofErr w:type="spellStart"/>
      <w:proofErr w:type="gramStart"/>
      <w:r>
        <w:t>curr.next</w:t>
      </w:r>
      <w:proofErr w:type="spellEnd"/>
      <w:proofErr w:type="gramEnd"/>
      <w:r>
        <w:t xml:space="preserve"> = None</w:t>
      </w:r>
    </w:p>
    <w:p w14:paraId="7BA0BBCA" w14:textId="77777777" w:rsidR="00E552C3" w:rsidRDefault="00E552C3" w:rsidP="00E552C3">
      <w:r>
        <w:t xml:space="preserve">    return head, mid      </w:t>
      </w:r>
    </w:p>
    <w:p w14:paraId="60512513" w14:textId="77777777" w:rsidR="00E552C3" w:rsidRDefault="00E552C3" w:rsidP="00E552C3">
      <w:r>
        <w:t xml:space="preserve"> </w:t>
      </w:r>
    </w:p>
    <w:p w14:paraId="24082AF0" w14:textId="77777777" w:rsidR="00E552C3" w:rsidRDefault="00E552C3" w:rsidP="00E552C3">
      <w:r>
        <w:t>#</w:t>
      </w:r>
      <w:proofErr w:type="spellStart"/>
      <w:r>
        <w:t>quicksorts</w:t>
      </w:r>
      <w:proofErr w:type="spellEnd"/>
      <w:r>
        <w:t xml:space="preserve"> L recursively  </w:t>
      </w:r>
    </w:p>
    <w:p w14:paraId="6863F547" w14:textId="77777777" w:rsidR="00E552C3" w:rsidRDefault="00E552C3" w:rsidP="00E552C3">
      <w:proofErr w:type="spellStart"/>
      <w:r>
        <w:t>def</w:t>
      </w:r>
      <w:proofErr w:type="spellEnd"/>
      <w:r>
        <w:t xml:space="preserve"> quicksort(L):</w:t>
      </w:r>
    </w:p>
    <w:p w14:paraId="5DC5988E" w14:textId="77777777" w:rsidR="00E552C3" w:rsidRDefault="00E552C3" w:rsidP="00E552C3">
      <w:r>
        <w:t xml:space="preserve">    if </w:t>
      </w:r>
      <w:proofErr w:type="spellStart"/>
      <w:r>
        <w:t>getLength</w:t>
      </w:r>
      <w:proofErr w:type="spellEnd"/>
      <w:r>
        <w:t>(L) &gt; 1: #List of length 1 is already sorted</w:t>
      </w:r>
    </w:p>
    <w:p w14:paraId="007A71C8" w14:textId="77777777" w:rsidR="00E552C3" w:rsidRDefault="00E552C3" w:rsidP="00E552C3">
      <w:r>
        <w:t xml:space="preserve">         L2 = </w:t>
      </w:r>
      <w:proofErr w:type="gramStart"/>
      <w:r>
        <w:t>List(</w:t>
      </w:r>
      <w:proofErr w:type="gramEnd"/>
      <w:r>
        <w:t>) #less than pivot</w:t>
      </w:r>
    </w:p>
    <w:p w14:paraId="746BB23C" w14:textId="77777777" w:rsidR="00E552C3" w:rsidRDefault="00E552C3" w:rsidP="00E552C3">
      <w:r>
        <w:t xml:space="preserve">         L3 = </w:t>
      </w:r>
      <w:proofErr w:type="gramStart"/>
      <w:r>
        <w:t>List(</w:t>
      </w:r>
      <w:proofErr w:type="gramEnd"/>
      <w:r>
        <w:t>) #greater than pivot</w:t>
      </w:r>
    </w:p>
    <w:p w14:paraId="62A1AAEC" w14:textId="77777777" w:rsidR="00E552C3" w:rsidRDefault="00E552C3" w:rsidP="00E552C3">
      <w:r>
        <w:t xml:space="preserve">         </w:t>
      </w:r>
      <w:proofErr w:type="spellStart"/>
      <w:r>
        <w:t>currpivot</w:t>
      </w:r>
      <w:proofErr w:type="spellEnd"/>
      <w:r>
        <w:t xml:space="preserve"> = </w:t>
      </w:r>
      <w:proofErr w:type="spellStart"/>
      <w:proofErr w:type="gramStart"/>
      <w:r>
        <w:t>L.head</w:t>
      </w:r>
      <w:proofErr w:type="gramEnd"/>
      <w:r>
        <w:t>.item</w:t>
      </w:r>
      <w:proofErr w:type="spellEnd"/>
      <w:r>
        <w:t xml:space="preserve"> #pivot value</w:t>
      </w:r>
    </w:p>
    <w:p w14:paraId="6F27002A" w14:textId="77777777" w:rsidR="00E552C3" w:rsidRDefault="00E552C3" w:rsidP="00E552C3">
      <w:r>
        <w:t xml:space="preserve">         temp = </w:t>
      </w:r>
      <w:proofErr w:type="spellStart"/>
      <w:proofErr w:type="gramStart"/>
      <w:r>
        <w:t>L.head</w:t>
      </w:r>
      <w:proofErr w:type="gramEnd"/>
      <w:r>
        <w:t>.next</w:t>
      </w:r>
      <w:proofErr w:type="spellEnd"/>
      <w:r>
        <w:t xml:space="preserve"> #used to iterate</w:t>
      </w:r>
    </w:p>
    <w:p w14:paraId="463E42B2" w14:textId="77777777" w:rsidR="00E552C3" w:rsidRDefault="00E552C3" w:rsidP="00E552C3">
      <w:r>
        <w:t xml:space="preserve">        </w:t>
      </w:r>
    </w:p>
    <w:p w14:paraId="5D916ED2" w14:textId="77777777" w:rsidR="00E552C3" w:rsidRDefault="00E552C3" w:rsidP="00E552C3">
      <w:r>
        <w:t xml:space="preserve">         while temp is not None:</w:t>
      </w:r>
    </w:p>
    <w:p w14:paraId="2F55450F" w14:textId="77777777" w:rsidR="00E552C3" w:rsidRDefault="00E552C3" w:rsidP="00E552C3">
      <w:r>
        <w:t xml:space="preserve">             if </w:t>
      </w:r>
      <w:proofErr w:type="spellStart"/>
      <w:r>
        <w:t>currpivot</w:t>
      </w:r>
      <w:proofErr w:type="spellEnd"/>
      <w:r>
        <w:t xml:space="preserve"> &gt; </w:t>
      </w:r>
      <w:proofErr w:type="spellStart"/>
      <w:proofErr w:type="gramStart"/>
      <w:r>
        <w:t>temp.item</w:t>
      </w:r>
      <w:proofErr w:type="spellEnd"/>
      <w:proofErr w:type="gramEnd"/>
      <w:r>
        <w:t>: #appends smaller items to L2</w:t>
      </w:r>
    </w:p>
    <w:p w14:paraId="754710F6" w14:textId="77777777" w:rsidR="00E552C3" w:rsidRDefault="00E552C3" w:rsidP="00E552C3">
      <w:r>
        <w:t xml:space="preserve">                x = </w:t>
      </w:r>
      <w:proofErr w:type="spellStart"/>
      <w:proofErr w:type="gramStart"/>
      <w:r>
        <w:t>temp.item</w:t>
      </w:r>
      <w:proofErr w:type="spellEnd"/>
      <w:proofErr w:type="gramEnd"/>
    </w:p>
    <w:p w14:paraId="42629644" w14:textId="77777777" w:rsidR="00E552C3" w:rsidRDefault="00E552C3" w:rsidP="00E552C3">
      <w:r>
        <w:t xml:space="preserve">                Append(L</w:t>
      </w:r>
      <w:proofErr w:type="gramStart"/>
      <w:r>
        <w:t>2,x</w:t>
      </w:r>
      <w:proofErr w:type="gramEnd"/>
      <w:r>
        <w:t>)</w:t>
      </w:r>
    </w:p>
    <w:p w14:paraId="5B2B93EE" w14:textId="77777777" w:rsidR="00E552C3" w:rsidRDefault="00E552C3" w:rsidP="00E552C3">
      <w:r>
        <w:t xml:space="preserve">             else:</w:t>
      </w:r>
    </w:p>
    <w:p w14:paraId="31D6FA83" w14:textId="77777777" w:rsidR="00E552C3" w:rsidRDefault="00E552C3" w:rsidP="00E552C3">
      <w:r>
        <w:t xml:space="preserve">                x = </w:t>
      </w:r>
      <w:proofErr w:type="spellStart"/>
      <w:proofErr w:type="gramStart"/>
      <w:r>
        <w:t>temp.item</w:t>
      </w:r>
      <w:proofErr w:type="spellEnd"/>
      <w:proofErr w:type="gramEnd"/>
      <w:r>
        <w:t xml:space="preserve"> #creates list of items greater</w:t>
      </w:r>
    </w:p>
    <w:p w14:paraId="1F554065" w14:textId="77777777" w:rsidR="00E552C3" w:rsidRDefault="00E552C3" w:rsidP="00E552C3">
      <w:r>
        <w:t xml:space="preserve">                Append(L</w:t>
      </w:r>
      <w:proofErr w:type="gramStart"/>
      <w:r>
        <w:t>3,x</w:t>
      </w:r>
      <w:proofErr w:type="gramEnd"/>
      <w:r>
        <w:t>)</w:t>
      </w:r>
    </w:p>
    <w:p w14:paraId="24941D23" w14:textId="77777777" w:rsidR="00E552C3" w:rsidRDefault="00E552C3" w:rsidP="00E552C3">
      <w:r>
        <w:t xml:space="preserve">             temp = </w:t>
      </w:r>
      <w:proofErr w:type="spellStart"/>
      <w:proofErr w:type="gramStart"/>
      <w:r>
        <w:t>temp.next</w:t>
      </w:r>
      <w:proofErr w:type="spellEnd"/>
      <w:proofErr w:type="gramEnd"/>
    </w:p>
    <w:p w14:paraId="612E9544" w14:textId="77777777" w:rsidR="00E552C3" w:rsidRDefault="00E552C3" w:rsidP="00E552C3">
      <w:r>
        <w:t xml:space="preserve">         quicksort(L2) #recursively gets rest of lists</w:t>
      </w:r>
    </w:p>
    <w:p w14:paraId="53212B77" w14:textId="77777777" w:rsidR="00E552C3" w:rsidRDefault="00E552C3" w:rsidP="00E552C3">
      <w:r>
        <w:lastRenderedPageBreak/>
        <w:t xml:space="preserve">         quicksort(L3)</w:t>
      </w:r>
    </w:p>
    <w:p w14:paraId="3A8D654C" w14:textId="77777777" w:rsidR="00E552C3" w:rsidRDefault="00E552C3" w:rsidP="00E552C3">
      <w:r>
        <w:t xml:space="preserve">         #puts pivot in correct location</w:t>
      </w:r>
    </w:p>
    <w:p w14:paraId="5D73F21E" w14:textId="77777777" w:rsidR="00E552C3" w:rsidRDefault="00E552C3" w:rsidP="00E552C3">
      <w:r>
        <w:t xml:space="preserve">         if L</w:t>
      </w:r>
      <w:proofErr w:type="gramStart"/>
      <w:r>
        <w:t>2.head</w:t>
      </w:r>
      <w:proofErr w:type="gramEnd"/>
      <w:r>
        <w:t xml:space="preserve"> != None:</w:t>
      </w:r>
    </w:p>
    <w:p w14:paraId="441C5D1D" w14:textId="77777777" w:rsidR="00E552C3" w:rsidRDefault="00E552C3" w:rsidP="00E552C3">
      <w:r>
        <w:t xml:space="preserve">             prepend(L</w:t>
      </w:r>
      <w:proofErr w:type="gramStart"/>
      <w:r>
        <w:t>3,currpivot</w:t>
      </w:r>
      <w:proofErr w:type="gramEnd"/>
      <w:r>
        <w:t>)</w:t>
      </w:r>
    </w:p>
    <w:p w14:paraId="0F2CF0D0" w14:textId="77777777" w:rsidR="00E552C3" w:rsidRDefault="00E552C3" w:rsidP="00E552C3">
      <w:r>
        <w:t xml:space="preserve">         else:</w:t>
      </w:r>
    </w:p>
    <w:p w14:paraId="4A1F15C8" w14:textId="77777777" w:rsidR="00E552C3" w:rsidRDefault="00E552C3" w:rsidP="00E552C3">
      <w:r>
        <w:t xml:space="preserve">             Append(L</w:t>
      </w:r>
      <w:proofErr w:type="gramStart"/>
      <w:r>
        <w:t>2,currpivot</w:t>
      </w:r>
      <w:proofErr w:type="gramEnd"/>
      <w:r>
        <w:t>)</w:t>
      </w:r>
    </w:p>
    <w:p w14:paraId="259378AB" w14:textId="77777777" w:rsidR="00E552C3" w:rsidRDefault="00E552C3" w:rsidP="00E552C3">
      <w:r>
        <w:t xml:space="preserve">         if L</w:t>
      </w:r>
      <w:proofErr w:type="gramStart"/>
      <w:r>
        <w:t>2.head</w:t>
      </w:r>
      <w:proofErr w:type="gramEnd"/>
      <w:r>
        <w:t xml:space="preserve"> != None: #connects lists</w:t>
      </w:r>
    </w:p>
    <w:p w14:paraId="2588F7E3" w14:textId="77777777" w:rsidR="00E552C3" w:rsidRDefault="00E552C3" w:rsidP="00E552C3">
      <w:r>
        <w:t xml:space="preserve">             </w:t>
      </w:r>
      <w:proofErr w:type="spellStart"/>
      <w:r>
        <w:t>L.head</w:t>
      </w:r>
      <w:proofErr w:type="spellEnd"/>
      <w:r>
        <w:t xml:space="preserve"> = L</w:t>
      </w:r>
      <w:proofErr w:type="gramStart"/>
      <w:r>
        <w:t>2.head</w:t>
      </w:r>
      <w:proofErr w:type="gramEnd"/>
    </w:p>
    <w:p w14:paraId="129A890C" w14:textId="77777777" w:rsidR="00E552C3" w:rsidRDefault="00E552C3" w:rsidP="00E552C3">
      <w:r>
        <w:t xml:space="preserve">             </w:t>
      </w:r>
      <w:proofErr w:type="spellStart"/>
      <w:r>
        <w:t>L.tail</w:t>
      </w:r>
      <w:proofErr w:type="spellEnd"/>
      <w:r>
        <w:t xml:space="preserve"> = L</w:t>
      </w:r>
      <w:proofErr w:type="gramStart"/>
      <w:r>
        <w:t>3.tail</w:t>
      </w:r>
      <w:proofErr w:type="gramEnd"/>
    </w:p>
    <w:p w14:paraId="4D885312" w14:textId="77777777" w:rsidR="00E552C3" w:rsidRDefault="00E552C3" w:rsidP="00E552C3">
      <w:r>
        <w:t xml:space="preserve">             L</w:t>
      </w:r>
      <w:proofErr w:type="gramStart"/>
      <w:r>
        <w:t>2.tail</w:t>
      </w:r>
      <w:proofErr w:type="gramEnd"/>
      <w:r>
        <w:t>.next = L3.head</w:t>
      </w:r>
    </w:p>
    <w:p w14:paraId="01E7BED9" w14:textId="77777777" w:rsidR="00E552C3" w:rsidRDefault="00E552C3" w:rsidP="00E552C3">
      <w:r>
        <w:t xml:space="preserve">         else:</w:t>
      </w:r>
    </w:p>
    <w:p w14:paraId="32912E20" w14:textId="77777777" w:rsidR="00E552C3" w:rsidRDefault="00E552C3" w:rsidP="00E552C3">
      <w:r>
        <w:t xml:space="preserve">             </w:t>
      </w:r>
      <w:proofErr w:type="spellStart"/>
      <w:r>
        <w:t>L.head</w:t>
      </w:r>
      <w:proofErr w:type="spellEnd"/>
      <w:r>
        <w:t xml:space="preserve"> = L</w:t>
      </w:r>
      <w:proofErr w:type="gramStart"/>
      <w:r>
        <w:t>3.head</w:t>
      </w:r>
      <w:proofErr w:type="gramEnd"/>
    </w:p>
    <w:p w14:paraId="06A34A50" w14:textId="77777777" w:rsidR="00E552C3" w:rsidRDefault="00E552C3" w:rsidP="00E552C3">
      <w:r>
        <w:t xml:space="preserve">             </w:t>
      </w:r>
      <w:proofErr w:type="spellStart"/>
      <w:r>
        <w:t>L.tail</w:t>
      </w:r>
      <w:proofErr w:type="spellEnd"/>
      <w:r>
        <w:t xml:space="preserve"> = L</w:t>
      </w:r>
      <w:proofErr w:type="gramStart"/>
      <w:r>
        <w:t>3.tail</w:t>
      </w:r>
      <w:proofErr w:type="gramEnd"/>
    </w:p>
    <w:p w14:paraId="41668A85" w14:textId="77777777" w:rsidR="00E552C3" w:rsidRDefault="00E552C3" w:rsidP="00E552C3">
      <w:r>
        <w:t xml:space="preserve">     </w:t>
      </w:r>
    </w:p>
    <w:p w14:paraId="15DCF7A5" w14:textId="77777777" w:rsidR="00E552C3" w:rsidRDefault="00E552C3" w:rsidP="00E552C3">
      <w:r>
        <w:t>#</w:t>
      </w:r>
      <w:proofErr w:type="spellStart"/>
      <w:r>
        <w:t>modied</w:t>
      </w:r>
      <w:proofErr w:type="spellEnd"/>
      <w:r>
        <w:t xml:space="preserve"> quicksort           </w:t>
      </w:r>
    </w:p>
    <w:p w14:paraId="59153AEC" w14:textId="77777777" w:rsidR="00E552C3" w:rsidRDefault="00E552C3" w:rsidP="00E552C3">
      <w:proofErr w:type="spellStart"/>
      <w:r>
        <w:t>def</w:t>
      </w:r>
      <w:proofErr w:type="spellEnd"/>
      <w:r>
        <w:t xml:space="preserve"> </w:t>
      </w:r>
      <w:proofErr w:type="spellStart"/>
      <w:r>
        <w:t>ModQuickSort</w:t>
      </w:r>
      <w:proofErr w:type="spellEnd"/>
      <w:r>
        <w:t>(</w:t>
      </w:r>
      <w:proofErr w:type="spellStart"/>
      <w:proofErr w:type="gramStart"/>
      <w:r>
        <w:t>L,mid</w:t>
      </w:r>
      <w:proofErr w:type="spellEnd"/>
      <w:proofErr w:type="gramEnd"/>
      <w:r>
        <w:t>):</w:t>
      </w:r>
    </w:p>
    <w:p w14:paraId="1E82629A" w14:textId="77777777" w:rsidR="00E552C3" w:rsidRDefault="00E552C3" w:rsidP="00E552C3">
      <w:r>
        <w:t xml:space="preserve">    if </w:t>
      </w:r>
      <w:proofErr w:type="spellStart"/>
      <w:r>
        <w:t>IsEmpty</w:t>
      </w:r>
      <w:proofErr w:type="spellEnd"/>
      <w:r>
        <w:t>(L):</w:t>
      </w:r>
    </w:p>
    <w:p w14:paraId="0B0D72E2" w14:textId="77777777" w:rsidR="00E552C3" w:rsidRDefault="00E552C3" w:rsidP="00E552C3">
      <w:r>
        <w:t xml:space="preserve">        return</w:t>
      </w:r>
    </w:p>
    <w:p w14:paraId="1DFCFFC7" w14:textId="77777777" w:rsidR="00E552C3" w:rsidRDefault="00E552C3" w:rsidP="00E552C3">
      <w:r>
        <w:t xml:space="preserve">    else:</w:t>
      </w:r>
    </w:p>
    <w:p w14:paraId="0DED2733" w14:textId="77777777" w:rsidR="00E552C3" w:rsidRDefault="00E552C3" w:rsidP="00E552C3">
      <w:r>
        <w:t xml:space="preserve">        lo = </w:t>
      </w:r>
      <w:proofErr w:type="gramStart"/>
      <w:r>
        <w:t>List(</w:t>
      </w:r>
      <w:proofErr w:type="gramEnd"/>
      <w:r>
        <w:t>) #</w:t>
      </w:r>
      <w:proofErr w:type="spellStart"/>
      <w:r>
        <w:t>strores</w:t>
      </w:r>
      <w:proofErr w:type="spellEnd"/>
      <w:r>
        <w:t xml:space="preserve"> items less than pivot</w:t>
      </w:r>
    </w:p>
    <w:p w14:paraId="5E0581F4" w14:textId="77777777" w:rsidR="00E552C3" w:rsidRDefault="00E552C3" w:rsidP="00E552C3">
      <w:r>
        <w:t xml:space="preserve">        maximum = </w:t>
      </w:r>
      <w:proofErr w:type="gramStart"/>
      <w:r>
        <w:t>List(</w:t>
      </w:r>
      <w:proofErr w:type="gramEnd"/>
      <w:r>
        <w:t xml:space="preserve">) #stores items greater than pivot </w:t>
      </w:r>
    </w:p>
    <w:p w14:paraId="145750D9" w14:textId="77777777" w:rsidR="00E552C3" w:rsidRDefault="00E552C3" w:rsidP="00E552C3">
      <w:r>
        <w:t xml:space="preserve">        </w:t>
      </w:r>
      <w:proofErr w:type="gramStart"/>
      <w:r>
        <w:t>pivot=</w:t>
      </w:r>
      <w:proofErr w:type="spellStart"/>
      <w:r>
        <w:t>L.head.item</w:t>
      </w:r>
      <w:proofErr w:type="spellEnd"/>
      <w:proofErr w:type="gramEnd"/>
      <w:r>
        <w:t xml:space="preserve"> #pivot is first item</w:t>
      </w:r>
    </w:p>
    <w:p w14:paraId="74C55B30" w14:textId="77777777" w:rsidR="00E552C3" w:rsidRDefault="00E552C3" w:rsidP="00E552C3">
      <w:r>
        <w:t xml:space="preserve">        </w:t>
      </w:r>
      <w:proofErr w:type="gramStart"/>
      <w:r>
        <w:t>temp=</w:t>
      </w:r>
      <w:proofErr w:type="spellStart"/>
      <w:r>
        <w:t>L.head.next</w:t>
      </w:r>
      <w:proofErr w:type="spellEnd"/>
      <w:proofErr w:type="gramEnd"/>
      <w:r>
        <w:t xml:space="preserve"> </w:t>
      </w:r>
    </w:p>
    <w:p w14:paraId="52482FC8" w14:textId="77777777" w:rsidR="00E552C3" w:rsidRDefault="00E552C3" w:rsidP="00E552C3">
      <w:r>
        <w:lastRenderedPageBreak/>
        <w:t xml:space="preserve">        while </w:t>
      </w:r>
      <w:proofErr w:type="gramStart"/>
      <w:r>
        <w:t>temp!=</w:t>
      </w:r>
      <w:proofErr w:type="gramEnd"/>
      <w:r>
        <w:t>None:</w:t>
      </w:r>
    </w:p>
    <w:p w14:paraId="365DE280" w14:textId="77777777" w:rsidR="00E552C3" w:rsidRDefault="00E552C3" w:rsidP="00E552C3">
      <w:r>
        <w:t xml:space="preserve">            if pivot&lt;</w:t>
      </w:r>
      <w:proofErr w:type="spellStart"/>
      <w:proofErr w:type="gramStart"/>
      <w:r>
        <w:t>temp.item</w:t>
      </w:r>
      <w:proofErr w:type="spellEnd"/>
      <w:proofErr w:type="gramEnd"/>
      <w:r>
        <w:t xml:space="preserve">: # if item is bigger </w:t>
      </w:r>
      <w:proofErr w:type="spellStart"/>
      <w:r>
        <w:t>tha</w:t>
      </w:r>
      <w:proofErr w:type="spellEnd"/>
      <w:r>
        <w:t xml:space="preserve"> pivot</w:t>
      </w:r>
    </w:p>
    <w:p w14:paraId="4AC70FFB" w14:textId="77777777" w:rsidR="00E552C3" w:rsidRDefault="00E552C3" w:rsidP="00E552C3">
      <w:r>
        <w:t xml:space="preserve">                Append(</w:t>
      </w:r>
      <w:proofErr w:type="spellStart"/>
      <w:proofErr w:type="gramStart"/>
      <w:r>
        <w:t>lo,temp</w:t>
      </w:r>
      <w:proofErr w:type="gramEnd"/>
      <w:r>
        <w:t>.item</w:t>
      </w:r>
      <w:proofErr w:type="spellEnd"/>
      <w:r>
        <w:t>) #stores larger item in greater list</w:t>
      </w:r>
    </w:p>
    <w:p w14:paraId="51BCF4F6" w14:textId="77777777" w:rsidR="00E552C3" w:rsidRDefault="00E552C3" w:rsidP="00E552C3">
      <w:r>
        <w:t xml:space="preserve">            else:</w:t>
      </w:r>
    </w:p>
    <w:p w14:paraId="590E66F8" w14:textId="77777777" w:rsidR="00E552C3" w:rsidRDefault="00E552C3" w:rsidP="00E552C3">
      <w:r>
        <w:t xml:space="preserve">                </w:t>
      </w:r>
      <w:proofErr w:type="gramStart"/>
      <w:r>
        <w:t>Append(</w:t>
      </w:r>
      <w:proofErr w:type="gramEnd"/>
      <w:r>
        <w:t xml:space="preserve">maximum, </w:t>
      </w:r>
      <w:proofErr w:type="spellStart"/>
      <w:r>
        <w:t>temp.item</w:t>
      </w:r>
      <w:proofErr w:type="spellEnd"/>
      <w:r>
        <w:t>)</w:t>
      </w:r>
    </w:p>
    <w:p w14:paraId="18911DA0" w14:textId="77777777" w:rsidR="00E552C3" w:rsidRDefault="00E552C3" w:rsidP="00E552C3">
      <w:r>
        <w:t xml:space="preserve">            temp=</w:t>
      </w:r>
      <w:proofErr w:type="spellStart"/>
      <w:proofErr w:type="gramStart"/>
      <w:r>
        <w:t>temp.next</w:t>
      </w:r>
      <w:proofErr w:type="spellEnd"/>
      <w:proofErr w:type="gramEnd"/>
      <w:r>
        <w:t xml:space="preserve"> #moves to next</w:t>
      </w:r>
    </w:p>
    <w:p w14:paraId="122A3B53" w14:textId="77777777" w:rsidR="00E552C3" w:rsidRDefault="00E552C3" w:rsidP="00E552C3">
      <w:r>
        <w:t xml:space="preserve">        if </w:t>
      </w:r>
      <w:proofErr w:type="spellStart"/>
      <w:r>
        <w:t>getLength</w:t>
      </w:r>
      <w:proofErr w:type="spellEnd"/>
      <w:r>
        <w:t>(lo)&gt;mid: #if length of least is greater than index of mid</w:t>
      </w:r>
    </w:p>
    <w:p w14:paraId="79329B77" w14:textId="77777777" w:rsidR="00E552C3" w:rsidRDefault="00E552C3" w:rsidP="00E552C3">
      <w:r>
        <w:t xml:space="preserve">            return </w:t>
      </w:r>
      <w:proofErr w:type="spellStart"/>
      <w:r>
        <w:t>ModQuickSort</w:t>
      </w:r>
      <w:proofErr w:type="spellEnd"/>
      <w:r>
        <w:t>(</w:t>
      </w:r>
      <w:proofErr w:type="spellStart"/>
      <w:proofErr w:type="gramStart"/>
      <w:r>
        <w:t>lo,mid</w:t>
      </w:r>
      <w:proofErr w:type="spellEnd"/>
      <w:proofErr w:type="gramEnd"/>
      <w:r>
        <w:t>) # get middle of smaller list</w:t>
      </w:r>
    </w:p>
    <w:p w14:paraId="25832CE7" w14:textId="77777777" w:rsidR="00E552C3" w:rsidRDefault="00E552C3" w:rsidP="00E552C3">
      <w:r>
        <w:t xml:space="preserve">        </w:t>
      </w:r>
      <w:proofErr w:type="spellStart"/>
      <w:r>
        <w:t>elif</w:t>
      </w:r>
      <w:proofErr w:type="spellEnd"/>
      <w:r>
        <w:t xml:space="preserve"> (</w:t>
      </w:r>
      <w:proofErr w:type="spellStart"/>
      <w:r>
        <w:t>getLength</w:t>
      </w:r>
      <w:proofErr w:type="spellEnd"/>
      <w:r>
        <w:t>(lo</w:t>
      </w:r>
      <w:proofErr w:type="gramStart"/>
      <w:r>
        <w:t>))=</w:t>
      </w:r>
      <w:proofErr w:type="gramEnd"/>
      <w:r>
        <w:t>=mid: #if they are equal</w:t>
      </w:r>
    </w:p>
    <w:p w14:paraId="345E5962" w14:textId="77777777" w:rsidR="00E552C3" w:rsidRDefault="00E552C3" w:rsidP="00E552C3">
      <w:r>
        <w:t xml:space="preserve">            return pivot #return pivot value</w:t>
      </w:r>
    </w:p>
    <w:p w14:paraId="2297D8AC" w14:textId="77777777" w:rsidR="00E552C3" w:rsidRDefault="00E552C3" w:rsidP="00E552C3">
      <w:r>
        <w:t xml:space="preserve">        else:</w:t>
      </w:r>
    </w:p>
    <w:p w14:paraId="366010AE" w14:textId="77777777" w:rsidR="00E552C3" w:rsidRDefault="00E552C3" w:rsidP="00E552C3">
      <w:r>
        <w:t xml:space="preserve">            return </w:t>
      </w:r>
      <w:proofErr w:type="spellStart"/>
      <w:r>
        <w:t>ModQuickSort</w:t>
      </w:r>
      <w:proofErr w:type="spellEnd"/>
      <w:r>
        <w:t>(</w:t>
      </w:r>
      <w:proofErr w:type="spellStart"/>
      <w:proofErr w:type="gramStart"/>
      <w:r>
        <w:t>maximum,mid</w:t>
      </w:r>
      <w:proofErr w:type="gramEnd"/>
      <w:r>
        <w:t>-getLength</w:t>
      </w:r>
      <w:proofErr w:type="spellEnd"/>
      <w:r>
        <w:t>(lo)-1)</w:t>
      </w:r>
    </w:p>
    <w:p w14:paraId="1E6CC705" w14:textId="77777777" w:rsidR="00E552C3" w:rsidRDefault="00E552C3" w:rsidP="00E552C3">
      <w:r>
        <w:t xml:space="preserve">        </w:t>
      </w:r>
    </w:p>
    <w:p w14:paraId="4E1BBC32" w14:textId="77777777" w:rsidR="00E552C3" w:rsidRDefault="00E552C3" w:rsidP="00E552C3">
      <w:r>
        <w:t>#adds item to beginning of list</w:t>
      </w:r>
    </w:p>
    <w:p w14:paraId="190F988B" w14:textId="77777777" w:rsidR="00E552C3" w:rsidRDefault="00E552C3" w:rsidP="00E552C3">
      <w:proofErr w:type="spellStart"/>
      <w:r>
        <w:t>def</w:t>
      </w:r>
      <w:proofErr w:type="spellEnd"/>
      <w:r>
        <w:t xml:space="preserve"> prepend(</w:t>
      </w:r>
      <w:proofErr w:type="spellStart"/>
      <w:proofErr w:type="gramStart"/>
      <w:r>
        <w:t>L,x</w:t>
      </w:r>
      <w:proofErr w:type="spellEnd"/>
      <w:proofErr w:type="gramEnd"/>
      <w:r>
        <w:t>):</w:t>
      </w:r>
    </w:p>
    <w:p w14:paraId="065BBFD3" w14:textId="77777777" w:rsidR="00E552C3" w:rsidRDefault="00E552C3" w:rsidP="00E552C3">
      <w:r>
        <w:t xml:space="preserve">    if </w:t>
      </w:r>
      <w:proofErr w:type="spellStart"/>
      <w:proofErr w:type="gramStart"/>
      <w:r>
        <w:t>L.head</w:t>
      </w:r>
      <w:proofErr w:type="spellEnd"/>
      <w:proofErr w:type="gramEnd"/>
      <w:r>
        <w:t xml:space="preserve"> is None:</w:t>
      </w:r>
    </w:p>
    <w:p w14:paraId="08DAC564" w14:textId="77777777" w:rsidR="00E552C3" w:rsidRDefault="00E552C3" w:rsidP="00E552C3">
      <w:r>
        <w:t xml:space="preserve">        </w:t>
      </w:r>
      <w:proofErr w:type="spellStart"/>
      <w:r>
        <w:t>L.head</w:t>
      </w:r>
      <w:proofErr w:type="spellEnd"/>
      <w:r>
        <w:t xml:space="preserve"> = Node(x)</w:t>
      </w:r>
    </w:p>
    <w:p w14:paraId="4BD34899" w14:textId="77777777" w:rsidR="00E552C3" w:rsidRDefault="00E552C3" w:rsidP="00E552C3">
      <w:r>
        <w:t xml:space="preserve">        </w:t>
      </w:r>
      <w:proofErr w:type="spellStart"/>
      <w:r>
        <w:t>L.tail</w:t>
      </w:r>
      <w:proofErr w:type="spellEnd"/>
      <w:r>
        <w:t xml:space="preserve"> = Node(x)</w:t>
      </w:r>
    </w:p>
    <w:p w14:paraId="0394E310" w14:textId="77777777" w:rsidR="00E552C3" w:rsidRDefault="00E552C3" w:rsidP="00E552C3">
      <w:r>
        <w:t xml:space="preserve">    else:</w:t>
      </w:r>
    </w:p>
    <w:p w14:paraId="01D78940" w14:textId="77777777" w:rsidR="00E552C3" w:rsidRDefault="00E552C3" w:rsidP="00E552C3">
      <w:r>
        <w:t xml:space="preserve">        </w:t>
      </w:r>
      <w:proofErr w:type="spellStart"/>
      <w:r>
        <w:t>newNode</w:t>
      </w:r>
      <w:proofErr w:type="spellEnd"/>
      <w:r>
        <w:t xml:space="preserve"> = Node(x)</w:t>
      </w:r>
    </w:p>
    <w:p w14:paraId="44B904B6" w14:textId="77777777" w:rsidR="00E552C3" w:rsidRDefault="00E552C3" w:rsidP="00E552C3">
      <w:r>
        <w:t xml:space="preserve">        </w:t>
      </w:r>
      <w:proofErr w:type="spellStart"/>
      <w:r>
        <w:t>newNode.next</w:t>
      </w:r>
      <w:proofErr w:type="spellEnd"/>
      <w:r>
        <w:t xml:space="preserve"> = </w:t>
      </w:r>
      <w:proofErr w:type="spellStart"/>
      <w:proofErr w:type="gramStart"/>
      <w:r>
        <w:t>L.head</w:t>
      </w:r>
      <w:proofErr w:type="spellEnd"/>
      <w:proofErr w:type="gramEnd"/>
    </w:p>
    <w:p w14:paraId="08F69742" w14:textId="77777777" w:rsidR="00E552C3" w:rsidRDefault="00E552C3" w:rsidP="00E552C3">
      <w:r>
        <w:t xml:space="preserve">        </w:t>
      </w:r>
      <w:proofErr w:type="spellStart"/>
      <w:r>
        <w:t>L.head</w:t>
      </w:r>
      <w:proofErr w:type="spellEnd"/>
      <w:r>
        <w:t xml:space="preserve"> = </w:t>
      </w:r>
      <w:proofErr w:type="spellStart"/>
      <w:r>
        <w:t>newNode</w:t>
      </w:r>
      <w:proofErr w:type="spellEnd"/>
    </w:p>
    <w:p w14:paraId="771580FC" w14:textId="77777777" w:rsidR="00E552C3" w:rsidRDefault="00E552C3" w:rsidP="00E552C3"/>
    <w:p w14:paraId="0F0244BA" w14:textId="77777777" w:rsidR="00E552C3" w:rsidRDefault="00E552C3" w:rsidP="00E552C3">
      <w:r>
        <w:lastRenderedPageBreak/>
        <w:t>#bubble sorts list</w:t>
      </w:r>
    </w:p>
    <w:p w14:paraId="65134CBD" w14:textId="77777777" w:rsidR="00E552C3" w:rsidRDefault="00E552C3" w:rsidP="00E552C3">
      <w:proofErr w:type="spellStart"/>
      <w:r>
        <w:t>def</w:t>
      </w:r>
      <w:proofErr w:type="spellEnd"/>
      <w:r>
        <w:t xml:space="preserve"> </w:t>
      </w:r>
      <w:proofErr w:type="spellStart"/>
      <w:r>
        <w:t>bubblesort</w:t>
      </w:r>
      <w:proofErr w:type="spellEnd"/>
      <w:r>
        <w:t>(L):</w:t>
      </w:r>
    </w:p>
    <w:p w14:paraId="3073DF34" w14:textId="77777777" w:rsidR="00E552C3" w:rsidRDefault="00E552C3" w:rsidP="00E552C3">
      <w:r>
        <w:t xml:space="preserve">    if </w:t>
      </w:r>
      <w:proofErr w:type="spellStart"/>
      <w:r>
        <w:t>IsEmpty</w:t>
      </w:r>
      <w:proofErr w:type="spellEnd"/>
      <w:r>
        <w:t>(L): #if list is empty return</w:t>
      </w:r>
    </w:p>
    <w:p w14:paraId="6846A0FC" w14:textId="77777777" w:rsidR="00E552C3" w:rsidRDefault="00E552C3" w:rsidP="00E552C3">
      <w:r>
        <w:t xml:space="preserve">        return</w:t>
      </w:r>
    </w:p>
    <w:p w14:paraId="789ACE3E" w14:textId="77777777" w:rsidR="00E552C3" w:rsidRDefault="00E552C3" w:rsidP="00E552C3">
      <w:r>
        <w:t xml:space="preserve">    exchanged = False #checks for exchanges</w:t>
      </w:r>
    </w:p>
    <w:p w14:paraId="65E71389" w14:textId="77777777" w:rsidR="00E552C3" w:rsidRDefault="00E552C3" w:rsidP="00E552C3">
      <w:r>
        <w:t xml:space="preserve">    temp=</w:t>
      </w:r>
      <w:proofErr w:type="spellStart"/>
      <w:r>
        <w:t>L.head</w:t>
      </w:r>
      <w:proofErr w:type="spellEnd"/>
    </w:p>
    <w:p w14:paraId="6CE56813" w14:textId="77777777" w:rsidR="00E552C3" w:rsidRDefault="00E552C3" w:rsidP="00E552C3">
      <w:r>
        <w:t xml:space="preserve">    while </w:t>
      </w:r>
      <w:proofErr w:type="spellStart"/>
      <w:proofErr w:type="gramStart"/>
      <w:r>
        <w:t>temp.next</w:t>
      </w:r>
      <w:proofErr w:type="spellEnd"/>
      <w:proofErr w:type="gramEnd"/>
      <w:r>
        <w:t xml:space="preserve"> is not None:</w:t>
      </w:r>
    </w:p>
    <w:p w14:paraId="37D6A407" w14:textId="77777777" w:rsidR="00E552C3" w:rsidRDefault="00E552C3" w:rsidP="00E552C3">
      <w:r>
        <w:t xml:space="preserve">        if </w:t>
      </w:r>
      <w:proofErr w:type="spellStart"/>
      <w:proofErr w:type="gramStart"/>
      <w:r>
        <w:t>temp.item</w:t>
      </w:r>
      <w:proofErr w:type="spellEnd"/>
      <w:proofErr w:type="gramEnd"/>
      <w:r>
        <w:t>&gt;</w:t>
      </w:r>
      <w:proofErr w:type="spellStart"/>
      <w:r>
        <w:t>temp.next.item</w:t>
      </w:r>
      <w:proofErr w:type="spellEnd"/>
      <w:r>
        <w:t>: #compares adjacent elements</w:t>
      </w:r>
    </w:p>
    <w:p w14:paraId="405F7596" w14:textId="77777777" w:rsidR="00E552C3" w:rsidRDefault="00E552C3" w:rsidP="00E552C3">
      <w:r>
        <w:t xml:space="preserve">            temp2=</w:t>
      </w:r>
      <w:proofErr w:type="spellStart"/>
      <w:r>
        <w:t>temp.item</w:t>
      </w:r>
      <w:proofErr w:type="spellEnd"/>
      <w:r>
        <w:t xml:space="preserve"> #stores that element in temp</w:t>
      </w:r>
    </w:p>
    <w:p w14:paraId="292EDB8D" w14:textId="77777777" w:rsidR="00E552C3" w:rsidRDefault="00E552C3" w:rsidP="00E552C3">
      <w:r>
        <w:t xml:space="preserve">            </w:t>
      </w:r>
      <w:proofErr w:type="spellStart"/>
      <w:proofErr w:type="gramStart"/>
      <w:r>
        <w:t>temp.item</w:t>
      </w:r>
      <w:proofErr w:type="spellEnd"/>
      <w:proofErr w:type="gramEnd"/>
      <w:r>
        <w:t>=</w:t>
      </w:r>
      <w:proofErr w:type="spellStart"/>
      <w:r>
        <w:t>temp.next.item</w:t>
      </w:r>
      <w:proofErr w:type="spellEnd"/>
      <w:r>
        <w:t xml:space="preserve"> #swaps</w:t>
      </w:r>
    </w:p>
    <w:p w14:paraId="05A984D2" w14:textId="77777777" w:rsidR="00E552C3" w:rsidRDefault="00E552C3" w:rsidP="00E552C3">
      <w:r>
        <w:t xml:space="preserve">            </w:t>
      </w:r>
      <w:proofErr w:type="spellStart"/>
      <w:proofErr w:type="gramStart"/>
      <w:r>
        <w:t>temp.next</w:t>
      </w:r>
      <w:proofErr w:type="gramEnd"/>
      <w:r>
        <w:t>.item</w:t>
      </w:r>
      <w:proofErr w:type="spellEnd"/>
      <w:r>
        <w:t>=temp2</w:t>
      </w:r>
    </w:p>
    <w:p w14:paraId="53592289" w14:textId="77777777" w:rsidR="00E552C3" w:rsidRDefault="00E552C3" w:rsidP="00E552C3">
      <w:r>
        <w:t xml:space="preserve">            exchanged= True</w:t>
      </w:r>
    </w:p>
    <w:p w14:paraId="1D8ECF18" w14:textId="77777777" w:rsidR="00E552C3" w:rsidRDefault="00E552C3" w:rsidP="00E552C3">
      <w:r>
        <w:t xml:space="preserve">        temp=</w:t>
      </w:r>
      <w:proofErr w:type="spellStart"/>
      <w:proofErr w:type="gramStart"/>
      <w:r>
        <w:t>temp.next</w:t>
      </w:r>
      <w:proofErr w:type="spellEnd"/>
      <w:proofErr w:type="gramEnd"/>
      <w:r>
        <w:t xml:space="preserve"> #</w:t>
      </w:r>
      <w:proofErr w:type="spellStart"/>
      <w:r>
        <w:t>noves</w:t>
      </w:r>
      <w:proofErr w:type="spellEnd"/>
      <w:r>
        <w:t xml:space="preserve"> to next</w:t>
      </w:r>
    </w:p>
    <w:p w14:paraId="0AAB7FB9" w14:textId="77777777" w:rsidR="00E552C3" w:rsidRDefault="00E552C3" w:rsidP="00E552C3">
      <w:r>
        <w:t xml:space="preserve">    if exchanged == True:</w:t>
      </w:r>
    </w:p>
    <w:p w14:paraId="704F91EE" w14:textId="77777777" w:rsidR="00E552C3" w:rsidRDefault="00E552C3" w:rsidP="00E552C3">
      <w:r>
        <w:t xml:space="preserve">        </w:t>
      </w:r>
      <w:proofErr w:type="spellStart"/>
      <w:r>
        <w:t>bubblesort</w:t>
      </w:r>
      <w:proofErr w:type="spellEnd"/>
      <w:r>
        <w:t>(L)   #recursively goes though list</w:t>
      </w:r>
    </w:p>
    <w:p w14:paraId="379E3A5E" w14:textId="77777777" w:rsidR="00E552C3" w:rsidRDefault="00E552C3" w:rsidP="00E552C3"/>
    <w:p w14:paraId="4C31F8FF" w14:textId="77777777" w:rsidR="00E552C3" w:rsidRDefault="00E552C3" w:rsidP="00E552C3">
      <w:r>
        <w:t xml:space="preserve">#creates lists </w:t>
      </w:r>
    </w:p>
    <w:p w14:paraId="342A281A" w14:textId="77777777" w:rsidR="00E552C3" w:rsidRDefault="00E552C3" w:rsidP="00E552C3">
      <w:r>
        <w:t xml:space="preserve">        </w:t>
      </w:r>
    </w:p>
    <w:p w14:paraId="505142A3" w14:textId="77777777" w:rsidR="00E552C3" w:rsidRDefault="00E552C3" w:rsidP="00E552C3">
      <w:r>
        <w:t xml:space="preserve">L1 = </w:t>
      </w:r>
      <w:proofErr w:type="gramStart"/>
      <w:r>
        <w:t>List(</w:t>
      </w:r>
      <w:proofErr w:type="gramEnd"/>
      <w:r>
        <w:t xml:space="preserve">)    </w:t>
      </w:r>
    </w:p>
    <w:p w14:paraId="58765535" w14:textId="77777777" w:rsidR="00E552C3" w:rsidRDefault="00E552C3" w:rsidP="00E552C3">
      <w:r>
        <w:t xml:space="preserve">for </w:t>
      </w:r>
      <w:proofErr w:type="spellStart"/>
      <w:r>
        <w:t>i</w:t>
      </w:r>
      <w:proofErr w:type="spellEnd"/>
      <w:r>
        <w:t xml:space="preserve"> in </w:t>
      </w:r>
      <w:proofErr w:type="gramStart"/>
      <w:r>
        <w:t>range(</w:t>
      </w:r>
      <w:proofErr w:type="gramEnd"/>
      <w:r>
        <w:t>5): #populates list</w:t>
      </w:r>
    </w:p>
    <w:p w14:paraId="4EAFC4F8" w14:textId="77777777" w:rsidR="00E552C3" w:rsidRDefault="00E552C3" w:rsidP="00E552C3">
      <w:r>
        <w:t xml:space="preserve">    t = </w:t>
      </w:r>
      <w:proofErr w:type="spellStart"/>
      <w:proofErr w:type="gramStart"/>
      <w:r>
        <w:t>random.randrange</w:t>
      </w:r>
      <w:proofErr w:type="spellEnd"/>
      <w:proofErr w:type="gramEnd"/>
      <w:r>
        <w:t>(100)</w:t>
      </w:r>
    </w:p>
    <w:p w14:paraId="48243B74" w14:textId="77777777" w:rsidR="00E552C3" w:rsidRDefault="00E552C3" w:rsidP="00E552C3">
      <w:r>
        <w:t xml:space="preserve">    Append(L</w:t>
      </w:r>
      <w:proofErr w:type="gramStart"/>
      <w:r>
        <w:t>1,t</w:t>
      </w:r>
      <w:proofErr w:type="gramEnd"/>
      <w:r>
        <w:t>)</w:t>
      </w:r>
    </w:p>
    <w:p w14:paraId="3109B76B" w14:textId="77777777" w:rsidR="00E552C3" w:rsidRDefault="00E552C3" w:rsidP="00E552C3">
      <w:r>
        <w:t xml:space="preserve">L2 = </w:t>
      </w:r>
      <w:proofErr w:type="gramStart"/>
      <w:r>
        <w:t>List(</w:t>
      </w:r>
      <w:proofErr w:type="gramEnd"/>
      <w:r>
        <w:t xml:space="preserve">)    </w:t>
      </w:r>
    </w:p>
    <w:p w14:paraId="5CCE5B63" w14:textId="77777777" w:rsidR="00E552C3" w:rsidRDefault="00E552C3" w:rsidP="00E552C3">
      <w:r>
        <w:lastRenderedPageBreak/>
        <w:t xml:space="preserve">for </w:t>
      </w:r>
      <w:proofErr w:type="spellStart"/>
      <w:r>
        <w:t>i</w:t>
      </w:r>
      <w:proofErr w:type="spellEnd"/>
      <w:r>
        <w:t xml:space="preserve"> in </w:t>
      </w:r>
      <w:proofErr w:type="gramStart"/>
      <w:r>
        <w:t>range(</w:t>
      </w:r>
      <w:proofErr w:type="gramEnd"/>
      <w:r>
        <w:t xml:space="preserve">5): </w:t>
      </w:r>
    </w:p>
    <w:p w14:paraId="7394C4CC" w14:textId="77777777" w:rsidR="00E552C3" w:rsidRDefault="00E552C3" w:rsidP="00E552C3">
      <w:r>
        <w:t xml:space="preserve">    t = </w:t>
      </w:r>
      <w:proofErr w:type="spellStart"/>
      <w:proofErr w:type="gramStart"/>
      <w:r>
        <w:t>random.randrange</w:t>
      </w:r>
      <w:proofErr w:type="spellEnd"/>
      <w:proofErr w:type="gramEnd"/>
      <w:r>
        <w:t>(100)</w:t>
      </w:r>
    </w:p>
    <w:p w14:paraId="2D4EAC2A" w14:textId="77777777" w:rsidR="00E552C3" w:rsidRDefault="00E552C3" w:rsidP="00E552C3">
      <w:r>
        <w:t xml:space="preserve">    Append(L</w:t>
      </w:r>
      <w:proofErr w:type="gramStart"/>
      <w:r>
        <w:t>2,t</w:t>
      </w:r>
      <w:proofErr w:type="gramEnd"/>
      <w:r>
        <w:t>)</w:t>
      </w:r>
    </w:p>
    <w:p w14:paraId="3E2F8A05" w14:textId="77777777" w:rsidR="00E552C3" w:rsidRDefault="00E552C3" w:rsidP="00E552C3">
      <w:r>
        <w:t xml:space="preserve">L3 = </w:t>
      </w:r>
      <w:proofErr w:type="gramStart"/>
      <w:r>
        <w:t>List(</w:t>
      </w:r>
      <w:proofErr w:type="gramEnd"/>
      <w:r>
        <w:t xml:space="preserve">)    </w:t>
      </w:r>
    </w:p>
    <w:p w14:paraId="40CEB596" w14:textId="77777777" w:rsidR="00E552C3" w:rsidRDefault="00E552C3" w:rsidP="00E552C3">
      <w:r>
        <w:t xml:space="preserve">for </w:t>
      </w:r>
      <w:proofErr w:type="spellStart"/>
      <w:r>
        <w:t>i</w:t>
      </w:r>
      <w:proofErr w:type="spellEnd"/>
      <w:r>
        <w:t xml:space="preserve"> in </w:t>
      </w:r>
      <w:proofErr w:type="gramStart"/>
      <w:r>
        <w:t>range(</w:t>
      </w:r>
      <w:proofErr w:type="gramEnd"/>
      <w:r>
        <w:t>5):</w:t>
      </w:r>
    </w:p>
    <w:p w14:paraId="5519182D" w14:textId="77777777" w:rsidR="00E552C3" w:rsidRDefault="00E552C3" w:rsidP="00E552C3">
      <w:r>
        <w:t xml:space="preserve">    t = </w:t>
      </w:r>
      <w:proofErr w:type="spellStart"/>
      <w:proofErr w:type="gramStart"/>
      <w:r>
        <w:t>random.randrange</w:t>
      </w:r>
      <w:proofErr w:type="spellEnd"/>
      <w:proofErr w:type="gramEnd"/>
      <w:r>
        <w:t>(100)</w:t>
      </w:r>
    </w:p>
    <w:p w14:paraId="3EC16AA3" w14:textId="77777777" w:rsidR="00E552C3" w:rsidRDefault="00E552C3" w:rsidP="00E552C3">
      <w:r>
        <w:t xml:space="preserve">    Append(L</w:t>
      </w:r>
      <w:proofErr w:type="gramStart"/>
      <w:r>
        <w:t>3,t</w:t>
      </w:r>
      <w:proofErr w:type="gramEnd"/>
      <w:r>
        <w:t>)</w:t>
      </w:r>
    </w:p>
    <w:p w14:paraId="1D24C576" w14:textId="77777777" w:rsidR="00E552C3" w:rsidRDefault="00E552C3" w:rsidP="00E552C3">
      <w:r>
        <w:t xml:space="preserve">L4= </w:t>
      </w:r>
      <w:proofErr w:type="gramStart"/>
      <w:r>
        <w:t>List(</w:t>
      </w:r>
      <w:proofErr w:type="gramEnd"/>
      <w:r>
        <w:t xml:space="preserve">)    </w:t>
      </w:r>
    </w:p>
    <w:p w14:paraId="26B7F5F8" w14:textId="77777777" w:rsidR="00E552C3" w:rsidRDefault="00E552C3" w:rsidP="00E552C3">
      <w:r>
        <w:t xml:space="preserve">for </w:t>
      </w:r>
      <w:proofErr w:type="spellStart"/>
      <w:r>
        <w:t>i</w:t>
      </w:r>
      <w:proofErr w:type="spellEnd"/>
      <w:r>
        <w:t xml:space="preserve"> in </w:t>
      </w:r>
      <w:proofErr w:type="gramStart"/>
      <w:r>
        <w:t>range(</w:t>
      </w:r>
      <w:proofErr w:type="gramEnd"/>
      <w:r>
        <w:t>5):</w:t>
      </w:r>
    </w:p>
    <w:p w14:paraId="7A63E41C" w14:textId="77777777" w:rsidR="00E552C3" w:rsidRDefault="00E552C3" w:rsidP="00E552C3">
      <w:r>
        <w:t xml:space="preserve">    t = </w:t>
      </w:r>
      <w:proofErr w:type="spellStart"/>
      <w:proofErr w:type="gramStart"/>
      <w:r>
        <w:t>random.randrange</w:t>
      </w:r>
      <w:proofErr w:type="spellEnd"/>
      <w:proofErr w:type="gramEnd"/>
      <w:r>
        <w:t>(100)</w:t>
      </w:r>
    </w:p>
    <w:p w14:paraId="65330F24" w14:textId="77777777" w:rsidR="00E552C3" w:rsidRDefault="00E552C3" w:rsidP="00E552C3">
      <w:r>
        <w:t xml:space="preserve">    Append(L</w:t>
      </w:r>
      <w:proofErr w:type="gramStart"/>
      <w:r>
        <w:t>4,t</w:t>
      </w:r>
      <w:proofErr w:type="gramEnd"/>
      <w:r>
        <w:t>)</w:t>
      </w:r>
    </w:p>
    <w:p w14:paraId="72D8B36A" w14:textId="77777777" w:rsidR="00E552C3" w:rsidRDefault="00E552C3" w:rsidP="00E552C3"/>
    <w:p w14:paraId="7E67D374" w14:textId="77777777" w:rsidR="00E552C3" w:rsidRDefault="00E552C3" w:rsidP="00E552C3">
      <w:proofErr w:type="gramStart"/>
      <w:r>
        <w:t>print(</w:t>
      </w:r>
      <w:proofErr w:type="gramEnd"/>
      <w:r>
        <w:t>'************************************')</w:t>
      </w:r>
    </w:p>
    <w:p w14:paraId="70280359" w14:textId="77777777" w:rsidR="00E552C3" w:rsidRDefault="00E552C3" w:rsidP="00E552C3">
      <w:r>
        <w:t>Print(L1)</w:t>
      </w:r>
    </w:p>
    <w:p w14:paraId="4A155110" w14:textId="77777777" w:rsidR="00E552C3" w:rsidRDefault="00E552C3" w:rsidP="00E552C3">
      <w:proofErr w:type="gramStart"/>
      <w:r>
        <w:t>print(</w:t>
      </w:r>
      <w:proofErr w:type="gramEnd"/>
      <w:r>
        <w:t>'************************************')</w:t>
      </w:r>
    </w:p>
    <w:p w14:paraId="2ED3A3A9" w14:textId="77777777" w:rsidR="00E552C3" w:rsidRDefault="00E552C3" w:rsidP="00E552C3"/>
    <w:p w14:paraId="083A63DD" w14:textId="77777777" w:rsidR="00E552C3" w:rsidRDefault="00E552C3" w:rsidP="00E552C3">
      <w:proofErr w:type="gramStart"/>
      <w:r>
        <w:t>print(</w:t>
      </w:r>
      <w:proofErr w:type="gramEnd"/>
      <w:r>
        <w:t>'printing merge sorted list')</w:t>
      </w:r>
    </w:p>
    <w:p w14:paraId="4315C41E" w14:textId="77777777" w:rsidR="00E552C3" w:rsidRDefault="00E552C3" w:rsidP="00E552C3">
      <w:r>
        <w:t>L</w:t>
      </w:r>
      <w:proofErr w:type="gramStart"/>
      <w:r>
        <w:t>1.head</w:t>
      </w:r>
      <w:proofErr w:type="gramEnd"/>
      <w:r>
        <w:t xml:space="preserve"> = </w:t>
      </w:r>
      <w:proofErr w:type="spellStart"/>
      <w:r>
        <w:t>mergeSort</w:t>
      </w:r>
      <w:proofErr w:type="spellEnd"/>
      <w:r>
        <w:t>(L1.head)</w:t>
      </w:r>
    </w:p>
    <w:p w14:paraId="35117A88" w14:textId="77777777" w:rsidR="00E552C3" w:rsidRDefault="00E552C3" w:rsidP="00E552C3"/>
    <w:p w14:paraId="7A967FC1" w14:textId="77777777" w:rsidR="00E552C3" w:rsidRDefault="00E552C3" w:rsidP="00E552C3">
      <w:r>
        <w:t>Print(L1)</w:t>
      </w:r>
    </w:p>
    <w:p w14:paraId="7AB012D5" w14:textId="77777777" w:rsidR="00E552C3" w:rsidRDefault="00E552C3" w:rsidP="00E552C3">
      <w:proofErr w:type="gramStart"/>
      <w:r>
        <w:t>print(</w:t>
      </w:r>
      <w:proofErr w:type="gramEnd"/>
      <w:r>
        <w:t>'************************************')</w:t>
      </w:r>
    </w:p>
    <w:p w14:paraId="4FCF822B" w14:textId="77777777" w:rsidR="00E552C3" w:rsidRDefault="00E552C3" w:rsidP="00E552C3">
      <w:proofErr w:type="gramStart"/>
      <w:r>
        <w:t>print(</w:t>
      </w:r>
      <w:proofErr w:type="gramEnd"/>
      <w:r>
        <w:t>'printing bubble sorted list:')</w:t>
      </w:r>
    </w:p>
    <w:p w14:paraId="66C19126" w14:textId="77777777" w:rsidR="00E552C3" w:rsidRDefault="00E552C3" w:rsidP="00E552C3">
      <w:proofErr w:type="spellStart"/>
      <w:r>
        <w:t>bubblesort</w:t>
      </w:r>
      <w:proofErr w:type="spellEnd"/>
      <w:r>
        <w:t>(L2)</w:t>
      </w:r>
    </w:p>
    <w:p w14:paraId="2AEA3D5E" w14:textId="77777777" w:rsidR="00E552C3" w:rsidRDefault="00E552C3" w:rsidP="00E552C3">
      <w:r>
        <w:lastRenderedPageBreak/>
        <w:t>Print(L2)</w:t>
      </w:r>
    </w:p>
    <w:p w14:paraId="7740FB76" w14:textId="77777777" w:rsidR="00E552C3" w:rsidRDefault="00E552C3" w:rsidP="00E552C3">
      <w:proofErr w:type="gramStart"/>
      <w:r>
        <w:t>print(</w:t>
      </w:r>
      <w:proofErr w:type="gramEnd"/>
      <w:r>
        <w:t>'************************************')</w:t>
      </w:r>
    </w:p>
    <w:p w14:paraId="12FBE68A" w14:textId="77777777" w:rsidR="00E552C3" w:rsidRDefault="00E552C3" w:rsidP="00E552C3">
      <w:proofErr w:type="gramStart"/>
      <w:r>
        <w:t>print(</w:t>
      </w:r>
      <w:proofErr w:type="gramEnd"/>
      <w:r>
        <w:t>'before quicksort')</w:t>
      </w:r>
    </w:p>
    <w:p w14:paraId="64C7FB98" w14:textId="77777777" w:rsidR="00E552C3" w:rsidRDefault="00E552C3" w:rsidP="00E552C3">
      <w:r>
        <w:t>Print(L3)</w:t>
      </w:r>
    </w:p>
    <w:p w14:paraId="670BF0A6" w14:textId="77777777" w:rsidR="00E552C3" w:rsidRDefault="00E552C3" w:rsidP="00E552C3">
      <w:proofErr w:type="gramStart"/>
      <w:r>
        <w:t>print(</w:t>
      </w:r>
      <w:proofErr w:type="gramEnd"/>
      <w:r>
        <w:t>'</w:t>
      </w:r>
      <w:proofErr w:type="spellStart"/>
      <w:r>
        <w:t>quicksorting</w:t>
      </w:r>
      <w:proofErr w:type="spellEnd"/>
      <w:r>
        <w:t xml:space="preserve"> list')</w:t>
      </w:r>
    </w:p>
    <w:p w14:paraId="501C08DD" w14:textId="77777777" w:rsidR="00E552C3" w:rsidRDefault="00E552C3" w:rsidP="00E552C3">
      <w:r>
        <w:t xml:space="preserve">C = </w:t>
      </w:r>
      <w:proofErr w:type="spellStart"/>
      <w:proofErr w:type="gramStart"/>
      <w:r>
        <w:t>copy.copy</w:t>
      </w:r>
      <w:proofErr w:type="spellEnd"/>
      <w:proofErr w:type="gramEnd"/>
      <w:r>
        <w:t>(L3)</w:t>
      </w:r>
    </w:p>
    <w:p w14:paraId="5E8CEA17" w14:textId="77777777" w:rsidR="00E552C3" w:rsidRDefault="00E552C3" w:rsidP="00E552C3">
      <w:r>
        <w:t>quicksort(C)</w:t>
      </w:r>
    </w:p>
    <w:p w14:paraId="5EFD4C18" w14:textId="77777777" w:rsidR="00E552C3" w:rsidRDefault="00E552C3" w:rsidP="00E552C3"/>
    <w:p w14:paraId="365D2975" w14:textId="77777777" w:rsidR="00E552C3" w:rsidRDefault="00E552C3" w:rsidP="00E552C3">
      <w:r>
        <w:t>Print(C)</w:t>
      </w:r>
    </w:p>
    <w:p w14:paraId="2F0C4732" w14:textId="77777777" w:rsidR="00E552C3" w:rsidRDefault="00E552C3" w:rsidP="00E552C3">
      <w:proofErr w:type="gramStart"/>
      <w:r>
        <w:t>print(</w:t>
      </w:r>
      <w:proofErr w:type="gramEnd"/>
      <w:r>
        <w:t>'************************************')</w:t>
      </w:r>
    </w:p>
    <w:p w14:paraId="05140CE7" w14:textId="77777777" w:rsidR="00E552C3" w:rsidRDefault="00E552C3" w:rsidP="00E552C3">
      <w:r>
        <w:t xml:space="preserve">mid = </w:t>
      </w:r>
      <w:proofErr w:type="spellStart"/>
      <w:r>
        <w:t>getLength</w:t>
      </w:r>
      <w:proofErr w:type="spellEnd"/>
      <w:r>
        <w:t>(L4)//2</w:t>
      </w:r>
    </w:p>
    <w:p w14:paraId="6D3FB52F" w14:textId="77777777" w:rsidR="00E552C3" w:rsidRDefault="00E552C3" w:rsidP="00E552C3">
      <w:proofErr w:type="gramStart"/>
      <w:r>
        <w:t>print(</w:t>
      </w:r>
      <w:proofErr w:type="gramEnd"/>
      <w:r>
        <w:t xml:space="preserve">'list before </w:t>
      </w:r>
      <w:proofErr w:type="spellStart"/>
      <w:r>
        <w:t>modquicksort</w:t>
      </w:r>
      <w:proofErr w:type="spellEnd"/>
      <w:r>
        <w:t>')</w:t>
      </w:r>
    </w:p>
    <w:p w14:paraId="4016BFEA" w14:textId="77777777" w:rsidR="00E552C3" w:rsidRDefault="00E552C3" w:rsidP="00E552C3">
      <w:r>
        <w:t>Print(L4)</w:t>
      </w:r>
    </w:p>
    <w:p w14:paraId="43CD46F4" w14:textId="77777777" w:rsidR="00E552C3" w:rsidRDefault="00E552C3" w:rsidP="00E552C3">
      <w:proofErr w:type="gramStart"/>
      <w:r>
        <w:t>print(</w:t>
      </w:r>
      <w:proofErr w:type="gramEnd"/>
      <w:r>
        <w:t xml:space="preserve">'mod </w:t>
      </w:r>
      <w:proofErr w:type="spellStart"/>
      <w:r>
        <w:t>quicksorting</w:t>
      </w:r>
      <w:proofErr w:type="spellEnd"/>
      <w:r>
        <w:t xml:space="preserve"> list')</w:t>
      </w:r>
    </w:p>
    <w:p w14:paraId="3527DB67" w14:textId="77777777" w:rsidR="00E552C3" w:rsidRDefault="00E552C3" w:rsidP="00E552C3">
      <w:r>
        <w:t>print(</w:t>
      </w:r>
      <w:proofErr w:type="spellStart"/>
      <w:r>
        <w:t>ModQuickSort</w:t>
      </w:r>
      <w:proofErr w:type="spellEnd"/>
      <w:r>
        <w:t>(L</w:t>
      </w:r>
      <w:proofErr w:type="gramStart"/>
      <w:r>
        <w:t>4,mid</w:t>
      </w:r>
      <w:proofErr w:type="gramEnd"/>
      <w:r>
        <w:t>))</w:t>
      </w:r>
    </w:p>
    <w:p w14:paraId="5518D350" w14:textId="77777777" w:rsidR="00E552C3" w:rsidRDefault="00E552C3" w:rsidP="00E552C3">
      <w:proofErr w:type="gramStart"/>
      <w:r>
        <w:t>print(</w:t>
      </w:r>
      <w:proofErr w:type="gramEnd"/>
      <w:r>
        <w:t>'</w:t>
      </w:r>
      <w:proofErr w:type="spellStart"/>
      <w:r>
        <w:t>mergesort</w:t>
      </w:r>
      <w:proofErr w:type="spellEnd"/>
      <w:r>
        <w:t xml:space="preserve"> median')</w:t>
      </w:r>
    </w:p>
    <w:p w14:paraId="346F762F" w14:textId="77777777" w:rsidR="00E552C3" w:rsidRDefault="00E552C3" w:rsidP="00E552C3">
      <w:r>
        <w:t>print(</w:t>
      </w:r>
      <w:proofErr w:type="spellStart"/>
      <w:r>
        <w:t>getElementAt</w:t>
      </w:r>
      <w:proofErr w:type="spellEnd"/>
      <w:r>
        <w:t>(L</w:t>
      </w:r>
      <w:proofErr w:type="gramStart"/>
      <w:r>
        <w:t>1,Median</w:t>
      </w:r>
      <w:proofErr w:type="gramEnd"/>
      <w:r>
        <w:t>1(L1)))</w:t>
      </w:r>
    </w:p>
    <w:p w14:paraId="3315C5E9" w14:textId="77777777" w:rsidR="00E552C3" w:rsidRDefault="00E552C3" w:rsidP="00E552C3">
      <w:r>
        <w:t>print('</w:t>
      </w:r>
      <w:proofErr w:type="spellStart"/>
      <w:r>
        <w:t>bubblesortlist</w:t>
      </w:r>
      <w:proofErr w:type="spellEnd"/>
      <w:r>
        <w:t>')</w:t>
      </w:r>
    </w:p>
    <w:p w14:paraId="65565781" w14:textId="77777777" w:rsidR="00E552C3" w:rsidRDefault="00E552C3" w:rsidP="00E552C3">
      <w:r>
        <w:t>Print(L2)</w:t>
      </w:r>
    </w:p>
    <w:p w14:paraId="3C67E43A" w14:textId="77777777" w:rsidR="00E552C3" w:rsidRDefault="00E552C3" w:rsidP="00E552C3">
      <w:proofErr w:type="gramStart"/>
      <w:r>
        <w:t>print(</w:t>
      </w:r>
      <w:proofErr w:type="gramEnd"/>
      <w:r>
        <w:t>'</w:t>
      </w:r>
      <w:proofErr w:type="spellStart"/>
      <w:r>
        <w:t>bubblesort</w:t>
      </w:r>
      <w:proofErr w:type="spellEnd"/>
      <w:r>
        <w:t xml:space="preserve"> median')</w:t>
      </w:r>
    </w:p>
    <w:p w14:paraId="78AB6247" w14:textId="77777777" w:rsidR="00E552C3" w:rsidRDefault="00E552C3" w:rsidP="00E552C3">
      <w:r>
        <w:t>print(</w:t>
      </w:r>
      <w:proofErr w:type="spellStart"/>
      <w:r>
        <w:t>getElementAt</w:t>
      </w:r>
      <w:proofErr w:type="spellEnd"/>
      <w:r>
        <w:t>(L</w:t>
      </w:r>
      <w:proofErr w:type="gramStart"/>
      <w:r>
        <w:t>2,Median</w:t>
      </w:r>
      <w:proofErr w:type="gramEnd"/>
      <w:r>
        <w:t>2(L2)))</w:t>
      </w:r>
    </w:p>
    <w:p w14:paraId="61E63C7F" w14:textId="77777777" w:rsidR="00E552C3" w:rsidRDefault="00E552C3" w:rsidP="00E552C3">
      <w:proofErr w:type="gramStart"/>
      <w:r>
        <w:t>print(</w:t>
      </w:r>
      <w:proofErr w:type="gramEnd"/>
      <w:r>
        <w:t>'quicksort list')</w:t>
      </w:r>
    </w:p>
    <w:p w14:paraId="58ABB3F8" w14:textId="77777777" w:rsidR="00E552C3" w:rsidRDefault="00E552C3" w:rsidP="00E552C3">
      <w:r>
        <w:t>Print(L3)</w:t>
      </w:r>
    </w:p>
    <w:p w14:paraId="4E241725" w14:textId="77777777" w:rsidR="00E552C3" w:rsidRDefault="00E552C3" w:rsidP="00E552C3">
      <w:proofErr w:type="gramStart"/>
      <w:r>
        <w:lastRenderedPageBreak/>
        <w:t>print(</w:t>
      </w:r>
      <w:proofErr w:type="gramEnd"/>
      <w:r>
        <w:t>'quicksort median')</w:t>
      </w:r>
    </w:p>
    <w:p w14:paraId="5998CF6A" w14:textId="77777777" w:rsidR="00E552C3" w:rsidRDefault="00E552C3" w:rsidP="00E552C3">
      <w:r>
        <w:t>print(</w:t>
      </w:r>
      <w:proofErr w:type="spellStart"/>
      <w:r>
        <w:t>getElementAt</w:t>
      </w:r>
      <w:proofErr w:type="spellEnd"/>
      <w:r>
        <w:t>(L</w:t>
      </w:r>
      <w:proofErr w:type="gramStart"/>
      <w:r>
        <w:t>3,Median</w:t>
      </w:r>
      <w:proofErr w:type="gramEnd"/>
      <w:r>
        <w:t>3(L3)))</w:t>
      </w:r>
    </w:p>
    <w:p w14:paraId="381913C8" w14:textId="77777777" w:rsidR="00E552C3" w:rsidRPr="00E552C3" w:rsidRDefault="00E552C3" w:rsidP="00260FA9"/>
    <w:sectPr w:rsidR="00E552C3" w:rsidRPr="00E552C3">
      <w:headerReference w:type="default" r:id="rId15"/>
      <w:headerReference w:type="first" r:id="rId1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791C4" w14:textId="77777777" w:rsidR="007E31C1" w:rsidRDefault="007E31C1">
      <w:pPr>
        <w:spacing w:line="240" w:lineRule="auto"/>
      </w:pPr>
      <w:r>
        <w:separator/>
      </w:r>
    </w:p>
    <w:p w14:paraId="0BDFE5E5" w14:textId="77777777" w:rsidR="007E31C1" w:rsidRDefault="007E31C1"/>
  </w:endnote>
  <w:endnote w:type="continuationSeparator" w:id="0">
    <w:p w14:paraId="721E76BA" w14:textId="77777777" w:rsidR="007E31C1" w:rsidRDefault="007E31C1">
      <w:pPr>
        <w:spacing w:line="240" w:lineRule="auto"/>
      </w:pPr>
      <w:r>
        <w:continuationSeparator/>
      </w:r>
    </w:p>
    <w:p w14:paraId="15BDB16A" w14:textId="77777777" w:rsidR="007E31C1" w:rsidRDefault="007E31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DF947" w14:textId="77777777" w:rsidR="007E31C1" w:rsidRDefault="007E31C1">
      <w:pPr>
        <w:spacing w:line="240" w:lineRule="auto"/>
      </w:pPr>
      <w:r>
        <w:separator/>
      </w:r>
    </w:p>
    <w:p w14:paraId="1F1104D8" w14:textId="77777777" w:rsidR="007E31C1" w:rsidRDefault="007E31C1"/>
  </w:footnote>
  <w:footnote w:type="continuationSeparator" w:id="0">
    <w:p w14:paraId="1AFEEB3F" w14:textId="77777777" w:rsidR="007E31C1" w:rsidRDefault="007E31C1">
      <w:pPr>
        <w:spacing w:line="240" w:lineRule="auto"/>
      </w:pPr>
      <w:r>
        <w:continuationSeparator/>
      </w:r>
    </w:p>
    <w:p w14:paraId="40937DF8" w14:textId="77777777" w:rsidR="007E31C1" w:rsidRDefault="007E31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5B40B" w14:textId="77777777" w:rsidR="00E81978" w:rsidRDefault="007E31C1">
    <w:pPr>
      <w:pStyle w:val="Header"/>
    </w:pPr>
    <w:sdt>
      <w:sdtPr>
        <w:rPr>
          <w:rStyle w:val="Strong"/>
        </w:rPr>
        <w:alias w:val="Running head"/>
        <w:tag w:val=""/>
        <w:id w:val="12739865"/>
        <w:placeholder>
          <w:docPart w:val="BBD56E3DDDD64986935A867F85F9643E"/>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0601E">
          <w:rPr>
            <w:rStyle w:val="Strong"/>
          </w:rPr>
          <w:t>[Shortened Title up to 50 Characters]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ABABF" w14:textId="283EBCAF" w:rsidR="00E81978" w:rsidRDefault="00364BD6">
    <w:pPr>
      <w:pStyle w:val="Header"/>
      <w:rPr>
        <w:rStyle w:val="Strong"/>
      </w:rPr>
    </w:pPr>
    <w:r>
      <w:t>LAB 2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D6"/>
    <w:rsid w:val="000D3F41"/>
    <w:rsid w:val="00260FA9"/>
    <w:rsid w:val="002F2B99"/>
    <w:rsid w:val="00355DCA"/>
    <w:rsid w:val="00364BD6"/>
    <w:rsid w:val="003B364B"/>
    <w:rsid w:val="004607F3"/>
    <w:rsid w:val="00467EFE"/>
    <w:rsid w:val="00551A02"/>
    <w:rsid w:val="005534FA"/>
    <w:rsid w:val="0056111C"/>
    <w:rsid w:val="005C3267"/>
    <w:rsid w:val="005D3A03"/>
    <w:rsid w:val="0061403B"/>
    <w:rsid w:val="00637438"/>
    <w:rsid w:val="006A459B"/>
    <w:rsid w:val="0070152D"/>
    <w:rsid w:val="00772DC6"/>
    <w:rsid w:val="007E31C1"/>
    <w:rsid w:val="008002C0"/>
    <w:rsid w:val="008C5323"/>
    <w:rsid w:val="008F2850"/>
    <w:rsid w:val="008F3C00"/>
    <w:rsid w:val="00912F6E"/>
    <w:rsid w:val="009A6A3B"/>
    <w:rsid w:val="00A22C23"/>
    <w:rsid w:val="00AE265D"/>
    <w:rsid w:val="00B4277D"/>
    <w:rsid w:val="00B51220"/>
    <w:rsid w:val="00B5301A"/>
    <w:rsid w:val="00B823AA"/>
    <w:rsid w:val="00BA45DB"/>
    <w:rsid w:val="00BF4184"/>
    <w:rsid w:val="00C0601E"/>
    <w:rsid w:val="00C31D30"/>
    <w:rsid w:val="00C429CC"/>
    <w:rsid w:val="00C74290"/>
    <w:rsid w:val="00C803B0"/>
    <w:rsid w:val="00CD6E39"/>
    <w:rsid w:val="00CF6E91"/>
    <w:rsid w:val="00D85B68"/>
    <w:rsid w:val="00DB67E0"/>
    <w:rsid w:val="00DC16A0"/>
    <w:rsid w:val="00E552C3"/>
    <w:rsid w:val="00E6004D"/>
    <w:rsid w:val="00E81978"/>
    <w:rsid w:val="00F379B7"/>
    <w:rsid w:val="00F525FA"/>
    <w:rsid w:val="00FB533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EB383"/>
  <w15:chartTrackingRefBased/>
  <w15:docId w15:val="{9D7DB656-03C4-43F9-AAC2-0B520DAF3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E4D2C0705B4E799E9F1AADE81675D0"/>
        <w:category>
          <w:name w:val="General"/>
          <w:gallery w:val="placeholder"/>
        </w:category>
        <w:types>
          <w:type w:val="bbPlcHdr"/>
        </w:types>
        <w:behaviors>
          <w:behavior w:val="content"/>
        </w:behaviors>
        <w:guid w:val="{22F094AA-9AE2-46B5-A3C9-79D42D61634C}"/>
      </w:docPartPr>
      <w:docPartBody>
        <w:p w:rsidR="00934A6B" w:rsidRDefault="0016597D">
          <w:pPr>
            <w:pStyle w:val="94E4D2C0705B4E799E9F1AADE81675D0"/>
          </w:pPr>
          <w:r>
            <w:t>[Title Here, up to 12 Words, on One to Two Lines]</w:t>
          </w:r>
        </w:p>
      </w:docPartBody>
    </w:docPart>
    <w:docPart>
      <w:docPartPr>
        <w:name w:val="BBD56E3DDDD64986935A867F85F9643E"/>
        <w:category>
          <w:name w:val="General"/>
          <w:gallery w:val="placeholder"/>
        </w:category>
        <w:types>
          <w:type w:val="bbPlcHdr"/>
        </w:types>
        <w:behaviors>
          <w:behavior w:val="content"/>
        </w:behaviors>
        <w:guid w:val="{3612D576-AACE-4336-9831-FF47E6FD2EC8}"/>
      </w:docPartPr>
      <w:docPartBody>
        <w:p w:rsidR="00934A6B" w:rsidRDefault="0016597D">
          <w:pPr>
            <w:pStyle w:val="BBD56E3DDDD64986935A867F85F9643E"/>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7D"/>
    <w:rsid w:val="0016597D"/>
    <w:rsid w:val="004B5E46"/>
    <w:rsid w:val="00934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E4D2C0705B4E799E9F1AADE81675D0">
    <w:name w:val="94E4D2C0705B4E799E9F1AADE81675D0"/>
  </w:style>
  <w:style w:type="paragraph" w:customStyle="1" w:styleId="1A37CB7854904811B956022691548A2B">
    <w:name w:val="1A37CB7854904811B956022691548A2B"/>
  </w:style>
  <w:style w:type="paragraph" w:customStyle="1" w:styleId="B5282DC6DCD043E5A92C8B66A09B62A8">
    <w:name w:val="B5282DC6DCD043E5A92C8B66A09B62A8"/>
  </w:style>
  <w:style w:type="paragraph" w:customStyle="1" w:styleId="9596D2C0A213476F8012DD7C2DA667B9">
    <w:name w:val="9596D2C0A213476F8012DD7C2DA667B9"/>
  </w:style>
  <w:style w:type="paragraph" w:customStyle="1" w:styleId="80887E92C4FE497A8018FAB3FD2CC45F">
    <w:name w:val="80887E92C4FE497A8018FAB3FD2CC45F"/>
  </w:style>
  <w:style w:type="paragraph" w:customStyle="1" w:styleId="1412E0F8488D42498DD031665867ECC2">
    <w:name w:val="1412E0F8488D42498DD031665867ECC2"/>
  </w:style>
  <w:style w:type="character" w:styleId="Emphasis">
    <w:name w:val="Emphasis"/>
    <w:basedOn w:val="DefaultParagraphFont"/>
    <w:uiPriority w:val="4"/>
    <w:unhideWhenUsed/>
    <w:qFormat/>
    <w:rPr>
      <w:i/>
      <w:iCs/>
    </w:rPr>
  </w:style>
  <w:style w:type="paragraph" w:customStyle="1" w:styleId="07DE8199D00F47658B378FCEA35FA820">
    <w:name w:val="07DE8199D00F47658B378FCEA35FA820"/>
  </w:style>
  <w:style w:type="paragraph" w:customStyle="1" w:styleId="58A57C05EA96441A9D8F8E33A6EC442F">
    <w:name w:val="58A57C05EA96441A9D8F8E33A6EC442F"/>
  </w:style>
  <w:style w:type="paragraph" w:customStyle="1" w:styleId="4A228F43060D4FF3ABF95551324BD3C3">
    <w:name w:val="4A228F43060D4FF3ABF95551324BD3C3"/>
  </w:style>
  <w:style w:type="paragraph" w:customStyle="1" w:styleId="28DB59B794B4411DB8812B4FF13A91CF">
    <w:name w:val="28DB59B794B4411DB8812B4FF13A91CF"/>
  </w:style>
  <w:style w:type="paragraph" w:customStyle="1" w:styleId="749CDBB76C464738BE62FDE98BE5078A">
    <w:name w:val="749CDBB76C464738BE62FDE98BE5078A"/>
  </w:style>
  <w:style w:type="paragraph" w:customStyle="1" w:styleId="49072010002D4FDA89FA2B154F1DDE14">
    <w:name w:val="49072010002D4FDA89FA2B154F1DDE14"/>
  </w:style>
  <w:style w:type="paragraph" w:customStyle="1" w:styleId="703D6DFFD6FF4F6DB8490DAEF4E04538">
    <w:name w:val="703D6DFFD6FF4F6DB8490DAEF4E04538"/>
  </w:style>
  <w:style w:type="paragraph" w:customStyle="1" w:styleId="295B0550C37A45C896AA4456AB8CA531">
    <w:name w:val="295B0550C37A45C896AA4456AB8CA531"/>
  </w:style>
  <w:style w:type="paragraph" w:customStyle="1" w:styleId="BCE7E5130A1345E992E1142DBBD52D0E">
    <w:name w:val="BCE7E5130A1345E992E1142DBBD52D0E"/>
  </w:style>
  <w:style w:type="paragraph" w:customStyle="1" w:styleId="78368845728E4CC08DBD8F60F35D1676">
    <w:name w:val="78368845728E4CC08DBD8F60F35D1676"/>
  </w:style>
  <w:style w:type="paragraph" w:customStyle="1" w:styleId="0270F566F7AE4FB681D679F1AAC33A9E">
    <w:name w:val="0270F566F7AE4FB681D679F1AAC33A9E"/>
  </w:style>
  <w:style w:type="paragraph" w:customStyle="1" w:styleId="B6C399230AB44680B100E099203C6352">
    <w:name w:val="B6C399230AB44680B100E099203C6352"/>
  </w:style>
  <w:style w:type="paragraph" w:customStyle="1" w:styleId="816ED745E001447CBC7F514E4F7F0D36">
    <w:name w:val="816ED745E001447CBC7F514E4F7F0D36"/>
  </w:style>
  <w:style w:type="paragraph" w:customStyle="1" w:styleId="43576E0308B24722AD3AF5EDE3EF30A4">
    <w:name w:val="43576E0308B24722AD3AF5EDE3EF30A4"/>
  </w:style>
  <w:style w:type="paragraph" w:customStyle="1" w:styleId="B7D7F9C48C284357A2472EE6F858287D">
    <w:name w:val="B7D7F9C48C284357A2472EE6F858287D"/>
  </w:style>
  <w:style w:type="paragraph" w:customStyle="1" w:styleId="BC3E02FFBD814FE8A6ACD21AA635D16C">
    <w:name w:val="BC3E02FFBD814FE8A6ACD21AA635D16C"/>
  </w:style>
  <w:style w:type="paragraph" w:customStyle="1" w:styleId="0E9AA372459943E28DDD09A99377A93A">
    <w:name w:val="0E9AA372459943E28DDD09A99377A93A"/>
  </w:style>
  <w:style w:type="paragraph" w:customStyle="1" w:styleId="FFE1AF33F2BB49688722137B47578546">
    <w:name w:val="FFE1AF33F2BB49688722137B47578546"/>
  </w:style>
  <w:style w:type="paragraph" w:customStyle="1" w:styleId="26426FF9BBA84D4A991B8041D34F14E7">
    <w:name w:val="26426FF9BBA84D4A991B8041D34F14E7"/>
  </w:style>
  <w:style w:type="paragraph" w:customStyle="1" w:styleId="FB83AE241C7A4CE7A55A6E2D4C02CFCF">
    <w:name w:val="FB83AE241C7A4CE7A55A6E2D4C02CFCF"/>
  </w:style>
  <w:style w:type="paragraph" w:customStyle="1" w:styleId="01B5722471F44E3995F6463A5E6FAED8">
    <w:name w:val="01B5722471F44E3995F6463A5E6FAED8"/>
  </w:style>
  <w:style w:type="paragraph" w:customStyle="1" w:styleId="E7C52EABC67F4EFDAA871FF8541017BC">
    <w:name w:val="E7C52EABC67F4EFDAA871FF8541017BC"/>
  </w:style>
  <w:style w:type="paragraph" w:customStyle="1" w:styleId="89FF90BF679748048409B72B96E5B1A3">
    <w:name w:val="89FF90BF679748048409B72B96E5B1A3"/>
  </w:style>
  <w:style w:type="paragraph" w:customStyle="1" w:styleId="8404CC0CC2B54875AB5E7492C609B5C0">
    <w:name w:val="8404CC0CC2B54875AB5E7492C609B5C0"/>
  </w:style>
  <w:style w:type="paragraph" w:customStyle="1" w:styleId="64E65087A5FC4EAE95ED209986CCA2D1">
    <w:name w:val="64E65087A5FC4EAE95ED209986CCA2D1"/>
  </w:style>
  <w:style w:type="paragraph" w:customStyle="1" w:styleId="BDCC5E037375450A85895AFD023F667A">
    <w:name w:val="BDCC5E037375450A85895AFD023F667A"/>
  </w:style>
  <w:style w:type="paragraph" w:customStyle="1" w:styleId="A6923CAE7A2644BA8A4B1DC2BFE5BFFD">
    <w:name w:val="A6923CAE7A2644BA8A4B1DC2BFE5BFFD"/>
  </w:style>
  <w:style w:type="paragraph" w:customStyle="1" w:styleId="75231704B0704660A1ABC0F1C11AF28B">
    <w:name w:val="75231704B0704660A1ABC0F1C11AF28B"/>
  </w:style>
  <w:style w:type="paragraph" w:customStyle="1" w:styleId="60D1EF49F13342DAAE5362524D9C0731">
    <w:name w:val="60D1EF49F13342DAAE5362524D9C0731"/>
  </w:style>
  <w:style w:type="paragraph" w:customStyle="1" w:styleId="E6CAC557F00B400E8A276497F9C7C229">
    <w:name w:val="E6CAC557F00B400E8A276497F9C7C229"/>
  </w:style>
  <w:style w:type="paragraph" w:customStyle="1" w:styleId="C801B81D4538468FA0A39804427CA03D">
    <w:name w:val="C801B81D4538468FA0A39804427CA03D"/>
  </w:style>
  <w:style w:type="paragraph" w:customStyle="1" w:styleId="E632D51E6586414482EF28D56AB9090C">
    <w:name w:val="E632D51E6586414482EF28D56AB9090C"/>
  </w:style>
  <w:style w:type="paragraph" w:customStyle="1" w:styleId="F2245E47C01A45019CA9A40A6968625B">
    <w:name w:val="F2245E47C01A45019CA9A40A6968625B"/>
  </w:style>
  <w:style w:type="paragraph" w:customStyle="1" w:styleId="8FBF596C6EBC44B081F87590FBCD7812">
    <w:name w:val="8FBF596C6EBC44B081F87590FBCD7812"/>
  </w:style>
  <w:style w:type="paragraph" w:customStyle="1" w:styleId="C3E44D47227D466A9F4CD2522DF20701">
    <w:name w:val="C3E44D47227D466A9F4CD2522DF20701"/>
  </w:style>
  <w:style w:type="paragraph" w:customStyle="1" w:styleId="28F55EFBD5CF4E69851E773FBE2D7B33">
    <w:name w:val="28F55EFBD5CF4E69851E773FBE2D7B33"/>
  </w:style>
  <w:style w:type="paragraph" w:customStyle="1" w:styleId="31F248FC831D4440B1EBB0484E9A3707">
    <w:name w:val="31F248FC831D4440B1EBB0484E9A3707"/>
  </w:style>
  <w:style w:type="paragraph" w:customStyle="1" w:styleId="45A125CA6CCE4ABAA0EDFEEC0428D72C">
    <w:name w:val="45A125CA6CCE4ABAA0EDFEEC0428D72C"/>
  </w:style>
  <w:style w:type="paragraph" w:customStyle="1" w:styleId="35DC3DBB45284C448CABB548E12E32DC">
    <w:name w:val="35DC3DBB45284C448CABB548E12E32DC"/>
  </w:style>
  <w:style w:type="paragraph" w:customStyle="1" w:styleId="9A31222ED45F43D2B6A6CA567EB6D7FE">
    <w:name w:val="9A31222ED45F43D2B6A6CA567EB6D7FE"/>
  </w:style>
  <w:style w:type="paragraph" w:customStyle="1" w:styleId="017219E8CD104A31A1E70E95359C7A6E">
    <w:name w:val="017219E8CD104A31A1E70E95359C7A6E"/>
  </w:style>
  <w:style w:type="paragraph" w:customStyle="1" w:styleId="2D4C9C45E3D347F683C0FE5D7BE772B3">
    <w:name w:val="2D4C9C45E3D347F683C0FE5D7BE772B3"/>
  </w:style>
  <w:style w:type="paragraph" w:customStyle="1" w:styleId="E0D7D029C4424513A86F5DCD9897466C">
    <w:name w:val="E0D7D029C4424513A86F5DCD9897466C"/>
  </w:style>
  <w:style w:type="paragraph" w:customStyle="1" w:styleId="138B2033D9664991AF26742AC3D05933">
    <w:name w:val="138B2033D9664991AF26742AC3D05933"/>
  </w:style>
  <w:style w:type="paragraph" w:customStyle="1" w:styleId="B20FB50DDA154A79AB1975464DBADA65">
    <w:name w:val="B20FB50DDA154A79AB1975464DBADA65"/>
  </w:style>
  <w:style w:type="paragraph" w:customStyle="1" w:styleId="69470910949242C495F1839AE2051DD2">
    <w:name w:val="69470910949242C495F1839AE2051DD2"/>
  </w:style>
  <w:style w:type="paragraph" w:customStyle="1" w:styleId="6F29BC6719014AE6A4C64A1ACD147372">
    <w:name w:val="6F29BC6719014AE6A4C64A1ACD147372"/>
  </w:style>
  <w:style w:type="paragraph" w:customStyle="1" w:styleId="E74A6A859CDA46D3A1B8327800B08AA8">
    <w:name w:val="E74A6A859CDA46D3A1B8327800B08AA8"/>
  </w:style>
  <w:style w:type="paragraph" w:customStyle="1" w:styleId="5F2414181E3F4AB6979FF00FE13B68D8">
    <w:name w:val="5F2414181E3F4AB6979FF00FE13B68D8"/>
  </w:style>
  <w:style w:type="paragraph" w:customStyle="1" w:styleId="BABAA8CF019F4A0283BF7AA3BAD80CA1">
    <w:name w:val="BABAA8CF019F4A0283BF7AA3BAD80CA1"/>
  </w:style>
  <w:style w:type="paragraph" w:customStyle="1" w:styleId="AE8F6AF58F6B46208E7F0FC6D8413078">
    <w:name w:val="AE8F6AF58F6B46208E7F0FC6D8413078"/>
  </w:style>
  <w:style w:type="paragraph" w:customStyle="1" w:styleId="60A5F8E3B6E84F1C93DBDE5C86332548">
    <w:name w:val="60A5F8E3B6E84F1C93DBDE5C86332548"/>
  </w:style>
  <w:style w:type="paragraph" w:customStyle="1" w:styleId="534DD15E007A469F97B16887F9BA8FE8">
    <w:name w:val="534DD15E007A469F97B16887F9BA8FE8"/>
  </w:style>
  <w:style w:type="paragraph" w:customStyle="1" w:styleId="ACCE4F48045F42E0B1E7F6218D0C5706">
    <w:name w:val="ACCE4F48045F42E0B1E7F6218D0C5706"/>
  </w:style>
  <w:style w:type="paragraph" w:customStyle="1" w:styleId="679756278CE24B2882B31BCA46DBB5A9">
    <w:name w:val="679756278CE24B2882B31BCA46DBB5A9"/>
  </w:style>
  <w:style w:type="paragraph" w:customStyle="1" w:styleId="BBD56E3DDDD64986935A867F85F9643E">
    <w:name w:val="BBD56E3DDDD64986935A867F85F9643E"/>
  </w:style>
  <w:style w:type="paragraph" w:customStyle="1" w:styleId="66452DD0F2214AA49B10BB7446DB6378">
    <w:name w:val="66452DD0F2214AA49B10BB7446DB63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2ADDEDB6-2747-EA4C-B049-C1D4B2736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C:\Users\Fernando\AppData\Roaming\Microsoft\Templates\APA style report (6th edition).dotx</Template>
  <TotalTime>135</TotalTime>
  <Pages>21</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Lab 2 Report</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Report</dc:title>
  <dc:subject/>
  <dc:creator>Fernando</dc:creator>
  <cp:keywords/>
  <dc:description/>
  <cp:lastModifiedBy>Favela, Nicole E</cp:lastModifiedBy>
  <cp:revision>13</cp:revision>
  <dcterms:created xsi:type="dcterms:W3CDTF">2019-02-27T05:48:00Z</dcterms:created>
  <dcterms:modified xsi:type="dcterms:W3CDTF">2019-02-28T05:14:00Z</dcterms:modified>
</cp:coreProperties>
</file>