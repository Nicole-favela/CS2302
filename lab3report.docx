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1978" w:rsidRDefault="00E81978" w:rsidP="00B823AA">
      <w:pPr>
        <w:pStyle w:val="Title2"/>
      </w:pPr>
    </w:p>
    <w:p w:rsidR="003003C2" w:rsidRDefault="003003C2" w:rsidP="00B823AA">
      <w:pPr>
        <w:pStyle w:val="Title2"/>
      </w:pPr>
    </w:p>
    <w:p w:rsidR="003003C2" w:rsidRDefault="003003C2" w:rsidP="00B823AA">
      <w:pPr>
        <w:pStyle w:val="Title2"/>
      </w:pPr>
    </w:p>
    <w:p w:rsidR="003003C2" w:rsidRDefault="003003C2" w:rsidP="00B823AA">
      <w:pPr>
        <w:pStyle w:val="Title2"/>
      </w:pPr>
    </w:p>
    <w:p w:rsidR="00326752" w:rsidRDefault="00326752" w:rsidP="00B823AA">
      <w:pPr>
        <w:pStyle w:val="Title2"/>
      </w:pPr>
    </w:p>
    <w:p w:rsidR="00326752" w:rsidRDefault="00326752" w:rsidP="00B823AA">
      <w:pPr>
        <w:pStyle w:val="Title2"/>
      </w:pPr>
    </w:p>
    <w:p w:rsidR="003003C2" w:rsidRDefault="003003C2" w:rsidP="00B823AA">
      <w:pPr>
        <w:pStyle w:val="Title2"/>
      </w:pPr>
      <w:r>
        <w:t>Nicole Favela</w:t>
      </w:r>
    </w:p>
    <w:p w:rsidR="003003C2" w:rsidRDefault="003003C2" w:rsidP="00B823AA">
      <w:pPr>
        <w:pStyle w:val="Title2"/>
      </w:pPr>
      <w:r>
        <w:t>Lab 3 report</w:t>
      </w:r>
    </w:p>
    <w:p w:rsidR="003003C2" w:rsidRDefault="00326752" w:rsidP="00B823AA">
      <w:pPr>
        <w:pStyle w:val="Title2"/>
      </w:pPr>
      <w:r>
        <w:t>March 12</w:t>
      </w:r>
      <w:r w:rsidR="003003C2">
        <w:t>, 2019</w:t>
      </w:r>
    </w:p>
    <w:p w:rsidR="003003C2" w:rsidRDefault="003003C2" w:rsidP="00B823AA">
      <w:pPr>
        <w:pStyle w:val="Title2"/>
      </w:pPr>
      <w:r>
        <w:t>CS2302</w:t>
      </w:r>
    </w:p>
    <w:p w:rsidR="003003C2" w:rsidRDefault="003003C2" w:rsidP="003003C2">
      <w:pPr>
        <w:pStyle w:val="Title2"/>
        <w:jc w:val="left"/>
      </w:pPr>
    </w:p>
    <w:p w:rsidR="00E81978" w:rsidRPr="003003C2" w:rsidRDefault="003003C2">
      <w:pPr>
        <w:pStyle w:val="SectionTitle"/>
        <w:rPr>
          <w:b/>
        </w:rPr>
      </w:pPr>
      <w:r w:rsidRPr="003003C2">
        <w:rPr>
          <w:b/>
        </w:rPr>
        <w:lastRenderedPageBreak/>
        <w:t>Introduction</w:t>
      </w:r>
    </w:p>
    <w:p w:rsidR="00E81978" w:rsidRDefault="003003C2">
      <w:pPr>
        <w:pStyle w:val="NoSpacing"/>
      </w:pPr>
      <w:r>
        <w:tab/>
        <w:t xml:space="preserve">The problem I am trying to solve is to implement a BST (binary search tree) </w:t>
      </w:r>
      <w:r w:rsidR="008F0E9F">
        <w:t>and perform various operations as stated in the lab instruction</w:t>
      </w:r>
      <w:r w:rsidR="00326752">
        <w:t>s. Part 1 was to implement a BST</w:t>
      </w:r>
      <w:r w:rsidR="008F0E9F">
        <w:t xml:space="preserve"> from an array and display the figure as a tree with nodes as circles with data in the center. Part 2 </w:t>
      </w:r>
      <w:r w:rsidR="00287222">
        <w:t xml:space="preserve">was simply the iterative version of the search function we did in </w:t>
      </w:r>
      <w:r w:rsidR="00326752">
        <w:t>class. Part 3 was to build a BST</w:t>
      </w:r>
      <w:r w:rsidR="00287222">
        <w:t xml:space="preserve"> from a sorted list. Part 4 was t</w:t>
      </w:r>
      <w:r w:rsidR="00326752">
        <w:t xml:space="preserve">o extract the elements of a BST </w:t>
      </w:r>
      <w:r w:rsidR="00287222">
        <w:t xml:space="preserve">and put them into an array in sorted order.  Part 5 was to print all the </w:t>
      </w:r>
      <w:r w:rsidR="00326752">
        <w:t>elements</w:t>
      </w:r>
      <w:r w:rsidR="00287222">
        <w:t xml:space="preserve"> in every level or depth of the tree starting at depth 0 (the root).</w:t>
      </w:r>
    </w:p>
    <w:p w:rsidR="00CE7C3A" w:rsidRPr="00CE7C3A" w:rsidRDefault="00CE7C3A">
      <w:pPr>
        <w:pStyle w:val="NoSpacing"/>
        <w:rPr>
          <w:b/>
        </w:rPr>
      </w:pPr>
      <w:r>
        <w:tab/>
      </w:r>
      <w:r>
        <w:tab/>
      </w:r>
      <w:r>
        <w:tab/>
      </w:r>
      <w:r>
        <w:tab/>
      </w:r>
      <w:r>
        <w:tab/>
        <w:t xml:space="preserve">      </w:t>
      </w:r>
      <w:r w:rsidRPr="00CE7C3A">
        <w:rPr>
          <w:b/>
        </w:rPr>
        <w:t xml:space="preserve">Approach </w:t>
      </w:r>
    </w:p>
    <w:p w:rsidR="00E81978" w:rsidRDefault="00D870A2">
      <w:r>
        <w:t xml:space="preserve">My approach to part 1 </w:t>
      </w:r>
      <w:r w:rsidR="00326752">
        <w:t>(</w:t>
      </w:r>
      <w:r>
        <w:t>displaying the figure</w:t>
      </w:r>
      <w:r w:rsidR="00326752">
        <w:t>)</w:t>
      </w:r>
      <w:r>
        <w:t xml:space="preserve"> was to try to use my code from lab 1 </w:t>
      </w:r>
      <w:r w:rsidR="009A39F4">
        <w:t>and</w:t>
      </w:r>
      <w:r>
        <w:t xml:space="preserve"> combine the </w:t>
      </w:r>
      <w:r w:rsidR="009A39F4">
        <w:t>recursive</w:t>
      </w:r>
      <w:r>
        <w:t xml:space="preserve"> tree and the draw circles function. The most </w:t>
      </w:r>
      <w:r w:rsidR="009A39F4">
        <w:t>challenging</w:t>
      </w:r>
      <w:r>
        <w:t xml:space="preserve"> part of that was to make the </w:t>
      </w:r>
      <w:r w:rsidR="009A39F4">
        <w:t xml:space="preserve">circles meet the lines perfectly. </w:t>
      </w:r>
      <w:r w:rsidR="00BF406C">
        <w:t xml:space="preserve">To get the numbers to appear in the nodes, I used </w:t>
      </w:r>
      <w:proofErr w:type="spellStart"/>
      <w:r w:rsidR="00BF406C">
        <w:t>ax.text</w:t>
      </w:r>
      <w:proofErr w:type="spellEnd"/>
      <w:r w:rsidR="00BF406C">
        <w:t xml:space="preserve"> to have the numbers appear in the middle as strings. From there I made a function called </w:t>
      </w:r>
      <w:proofErr w:type="spellStart"/>
      <w:r w:rsidR="00BF406C">
        <w:t>DrawTree</w:t>
      </w:r>
      <w:proofErr w:type="spellEnd"/>
      <w:r w:rsidR="00BF406C">
        <w:t xml:space="preserve"> which checks 3 conditions. The first is the base </w:t>
      </w:r>
      <w:r w:rsidR="001A4AD2">
        <w:t xml:space="preserve">case and check if T is not None and draws the basic node with text using the </w:t>
      </w:r>
      <w:proofErr w:type="spellStart"/>
      <w:r w:rsidR="001A4AD2">
        <w:t>draw_circles</w:t>
      </w:r>
      <w:proofErr w:type="spellEnd"/>
      <w:r w:rsidR="001A4AD2">
        <w:t xml:space="preserve"> function. </w:t>
      </w:r>
      <w:r w:rsidR="00BF406C">
        <w:t xml:space="preserve"> The second condition checks if the left subtree is not None. If it is not, I call the </w:t>
      </w:r>
      <w:proofErr w:type="spellStart"/>
      <w:r w:rsidR="00BF406C">
        <w:t>draw_line</w:t>
      </w:r>
      <w:proofErr w:type="spellEnd"/>
      <w:r w:rsidR="00BF406C">
        <w:t xml:space="preserve"> function I used in lab 1 to create the recursive tree using absolute value</w:t>
      </w:r>
      <w:r w:rsidR="00C102C2">
        <w:t xml:space="preserve"> function</w:t>
      </w:r>
      <w:r w:rsidR="00BF406C">
        <w:t xml:space="preserve">. </w:t>
      </w:r>
      <w:r w:rsidR="001A4AD2">
        <w:t xml:space="preserve">The other condition checks if </w:t>
      </w:r>
      <w:proofErr w:type="spellStart"/>
      <w:proofErr w:type="gramStart"/>
      <w:r w:rsidR="001A4AD2">
        <w:t>T.right</w:t>
      </w:r>
      <w:proofErr w:type="spellEnd"/>
      <w:proofErr w:type="gramEnd"/>
      <w:r w:rsidR="001A4AD2">
        <w:t xml:space="preserve"> is not None. If it is not, it repeats the same functions but on the right side of the tree. My approach to part 2 was to just implement the search function that I already had which search for an element recursively</w:t>
      </w:r>
      <w:r w:rsidR="00B97FB0">
        <w:t xml:space="preserve">. Instead I </w:t>
      </w:r>
      <w:r w:rsidR="001A4AD2">
        <w:t>use</w:t>
      </w:r>
      <w:r w:rsidR="00B97FB0">
        <w:t>d</w:t>
      </w:r>
      <w:r w:rsidR="001A4AD2">
        <w:t xml:space="preserve"> a while loop that continued as long as </w:t>
      </w:r>
      <w:proofErr w:type="spellStart"/>
      <w:r w:rsidR="001A4AD2">
        <w:t>T</w:t>
      </w:r>
      <w:proofErr w:type="spellEnd"/>
      <w:r w:rsidR="001A4AD2">
        <w:t xml:space="preserve"> is not None.  Part 3 </w:t>
      </w:r>
      <w:r w:rsidR="00326752">
        <w:t>involved construction a BST</w:t>
      </w:r>
      <w:r w:rsidR="001A4AD2">
        <w:t xml:space="preserve"> from sorted list. I knew that I could not simply use the insert function since inserting elements already in sorted order would lead to a completely unbalanced tree that resembled a linked list </w:t>
      </w:r>
      <w:r w:rsidR="00326752">
        <w:t>and</w:t>
      </w:r>
      <w:r w:rsidR="001A4AD2">
        <w:t xml:space="preserve"> no longer had the positive </w:t>
      </w:r>
      <w:r w:rsidR="00326752">
        <w:t>attributes</w:t>
      </w:r>
      <w:r w:rsidR="001A4AD2">
        <w:t xml:space="preserve"> of a BST where retrieval is done in O(</w:t>
      </w:r>
      <w:proofErr w:type="spellStart"/>
      <w:r w:rsidR="001A4AD2">
        <w:t>logn</w:t>
      </w:r>
      <w:proofErr w:type="spellEnd"/>
      <w:r w:rsidR="001A4AD2">
        <w:t xml:space="preserve">) </w:t>
      </w:r>
      <w:r w:rsidR="001A4AD2">
        <w:lastRenderedPageBreak/>
        <w:t xml:space="preserve">time. I decided to use the fact that python can split lists quite easily. From there I used recursion to collect the </w:t>
      </w:r>
      <w:r w:rsidR="00B97FB0">
        <w:t>elements</w:t>
      </w:r>
      <w:r w:rsidR="001A4AD2">
        <w:t xml:space="preserve"> that were less than the middle index to build the left side of the tree and did the opposite on the right side. For part 4, extracting elements, I had to perform the </w:t>
      </w:r>
      <w:r w:rsidR="00463C9E">
        <w:t>opposite</w:t>
      </w:r>
      <w:r w:rsidR="001A4AD2">
        <w:t xml:space="preserve"> operation</w:t>
      </w:r>
      <w:r w:rsidR="00B97FB0">
        <w:t>. I used the property of the BST</w:t>
      </w:r>
      <w:r w:rsidR="001A4AD2">
        <w:t xml:space="preserve"> that states that the farthest left </w:t>
      </w:r>
      <w:r w:rsidR="00A953D8">
        <w:t>elements</w:t>
      </w:r>
      <w:r w:rsidR="001A4AD2">
        <w:t xml:space="preserve"> </w:t>
      </w:r>
      <w:proofErr w:type="gramStart"/>
      <w:r w:rsidR="001A4AD2">
        <w:t>contains</w:t>
      </w:r>
      <w:proofErr w:type="gramEnd"/>
      <w:r w:rsidR="001A4AD2">
        <w:t xml:space="preserve"> the </w:t>
      </w:r>
      <w:r w:rsidR="004F077A">
        <w:t xml:space="preserve">smallest item in the tree and the farthest right contains the largest. In </w:t>
      </w:r>
      <w:proofErr w:type="spellStart"/>
      <w:r w:rsidR="004F077A">
        <w:t>extractInOrder</w:t>
      </w:r>
      <w:proofErr w:type="spellEnd"/>
      <w:r w:rsidR="004F077A">
        <w:t xml:space="preserve">, I started from the smallest and </w:t>
      </w:r>
      <w:r w:rsidR="00463C9E">
        <w:t>recursively</w:t>
      </w:r>
      <w:r w:rsidR="004F077A">
        <w:t xml:space="preserve"> stored </w:t>
      </w:r>
      <w:r w:rsidR="00463C9E">
        <w:t>elements</w:t>
      </w:r>
      <w:r w:rsidR="004F077A">
        <w:t xml:space="preserve"> from the left in an array followed by the right side or the tree. </w:t>
      </w:r>
      <w:r w:rsidR="00915BFB">
        <w:t xml:space="preserve">Part 5 was similar to another activity we had done in class which got the items at a certain depth. The only </w:t>
      </w:r>
      <w:r w:rsidR="00463C9E">
        <w:t>challenging</w:t>
      </w:r>
      <w:r w:rsidR="00915BFB">
        <w:t xml:space="preserve"> part was to </w:t>
      </w:r>
      <w:r w:rsidR="00463C9E">
        <w:t xml:space="preserve">print keys at depth </w:t>
      </w:r>
      <w:proofErr w:type="spellStart"/>
      <w:r w:rsidR="00463C9E">
        <w:t>i</w:t>
      </w:r>
      <w:proofErr w:type="spellEnd"/>
      <w:r w:rsidR="00463C9E">
        <w:t xml:space="preserve"> and then call another method which returned the keys at a certain depth. I accomplished this with </w:t>
      </w:r>
      <w:proofErr w:type="spellStart"/>
      <w:r w:rsidR="00463C9E">
        <w:t>ShowDepths</w:t>
      </w:r>
      <w:proofErr w:type="spellEnd"/>
      <w:r w:rsidR="00463C9E">
        <w:t xml:space="preserve"> which printed keys at depth and iterated though </w:t>
      </w:r>
      <w:proofErr w:type="spellStart"/>
      <w:r w:rsidR="00463C9E">
        <w:t>i</w:t>
      </w:r>
      <w:proofErr w:type="spellEnd"/>
      <w:r w:rsidR="00463C9E">
        <w:t xml:space="preserve"> which was the depth of the tree and </w:t>
      </w:r>
      <w:proofErr w:type="spellStart"/>
      <w:r w:rsidR="00463C9E">
        <w:t>findAtLevel</w:t>
      </w:r>
      <w:proofErr w:type="spellEnd"/>
      <w:r w:rsidR="00463C9E">
        <w:t xml:space="preserve"> which went thought all the levels in the tree and returned the corresponding nodes. </w:t>
      </w:r>
      <w:proofErr w:type="spellStart"/>
      <w:r w:rsidR="00573FCE">
        <w:t>FindDepths</w:t>
      </w:r>
      <w:proofErr w:type="spellEnd"/>
      <w:r w:rsidR="00573FCE">
        <w:t xml:space="preserve"> and </w:t>
      </w:r>
      <w:proofErr w:type="spellStart"/>
      <w:r w:rsidR="00573FCE">
        <w:t>countDepth</w:t>
      </w:r>
      <w:proofErr w:type="spellEnd"/>
      <w:r w:rsidR="00573FCE">
        <w:t xml:space="preserve"> were also used to find the absolute depth of a tree by comparing the left and right side of the tree and returning the larger count.</w:t>
      </w:r>
    </w:p>
    <w:p w:rsidR="00E81978" w:rsidRDefault="00FE5DA2">
      <w:pPr>
        <w:pStyle w:val="Heading1"/>
      </w:pPr>
      <w:r>
        <w:t>Sample runs and output</w:t>
      </w:r>
      <w:r w:rsidR="0015748A">
        <w:t>:</w:t>
      </w:r>
    </w:p>
    <w:p w:rsidR="00FE6BE7" w:rsidRDefault="00FE6BE7" w:rsidP="00FE6BE7">
      <w:r>
        <w:t xml:space="preserve">For my sample runs I created the same figure shown in the lab instructions. To accomplish this, I </w:t>
      </w:r>
      <w:r w:rsidR="00CC2D6A">
        <w:t xml:space="preserve">used an array of the numbers shown in the following order: [10,4,15,2,8,12,18,1,3,5,9,7].  For the sorted array that I used in the </w:t>
      </w:r>
      <w:proofErr w:type="spellStart"/>
      <w:r w:rsidR="00CC2D6A">
        <w:t>buildBST</w:t>
      </w:r>
      <w:proofErr w:type="spellEnd"/>
      <w:r w:rsidR="00CC2D6A">
        <w:t xml:space="preserve"> function I used the numbers 1-9 in order. The console output is seen in the following figures.</w:t>
      </w:r>
    </w:p>
    <w:p w:rsidR="00CC2D6A" w:rsidRDefault="00CC2D6A" w:rsidP="00FE6BE7">
      <w:r>
        <w:rPr>
          <w:noProof/>
        </w:rPr>
        <w:drawing>
          <wp:inline distT="0" distB="0" distL="0" distR="0">
            <wp:extent cx="3318053" cy="1691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12 at 4.13.4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19" cy="170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6A" w:rsidRDefault="00CC2D6A" w:rsidP="00FE6BE7">
      <w:r>
        <w:rPr>
          <w:noProof/>
        </w:rPr>
        <w:lastRenderedPageBreak/>
        <w:drawing>
          <wp:inline distT="0" distB="0" distL="0" distR="0">
            <wp:extent cx="3426854" cy="161848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12 at 4.13.5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206" cy="16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6A" w:rsidRDefault="00CC2D6A" w:rsidP="00FE6BE7">
      <w:r>
        <w:t xml:space="preserve">The tree is produced as follows using my </w:t>
      </w:r>
      <w:proofErr w:type="spellStart"/>
      <w:r>
        <w:t>DrawTree</w:t>
      </w:r>
      <w:proofErr w:type="spellEnd"/>
      <w:r>
        <w:t xml:space="preserve"> function.</w:t>
      </w:r>
    </w:p>
    <w:p w:rsidR="00CC2D6A" w:rsidRPr="00FE6BE7" w:rsidRDefault="00CC2D6A" w:rsidP="00FE6BE7">
      <w:r>
        <w:rPr>
          <w:noProof/>
        </w:rPr>
        <w:drawing>
          <wp:inline distT="0" distB="0" distL="0" distR="0">
            <wp:extent cx="4480560" cy="228623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12 at 4.09.5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171" cy="228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978" w:rsidRDefault="00E81978"/>
    <w:p w:rsidR="00E81978" w:rsidRPr="00C31D30" w:rsidRDefault="006447AB" w:rsidP="006447AB">
      <w:pPr>
        <w:pStyle w:val="Heading2"/>
        <w:jc w:val="center"/>
      </w:pPr>
      <w:r>
        <w:t>Runtimes and experimental results</w:t>
      </w:r>
      <w:r w:rsidR="00A953D8">
        <w:t>:</w:t>
      </w:r>
    </w:p>
    <w:p w:rsidR="003872B0" w:rsidRDefault="00C81CC9" w:rsidP="00553048">
      <w:pPr>
        <w:pStyle w:val="NoSpacing"/>
        <w:ind w:firstLine="720"/>
      </w:pPr>
      <w:r>
        <w:t>For my runtime anal</w:t>
      </w:r>
      <w:r w:rsidR="00EC0F3B">
        <w:t>ysis</w:t>
      </w:r>
      <w:r w:rsidR="00A953D8">
        <w:t>,</w:t>
      </w:r>
      <w:r w:rsidR="00EC0F3B">
        <w:t xml:space="preserve"> I used an array of random integers from 1 to 100 </w:t>
      </w:r>
      <w:r w:rsidR="005E2C98">
        <w:t xml:space="preserve">using </w:t>
      </w:r>
      <w:r w:rsidR="005E2C98" w:rsidRPr="005E2C98">
        <w:rPr>
          <w:rFonts w:ascii="Courier New" w:hAnsi="Courier New" w:cs="Courier New"/>
        </w:rPr>
        <w:t>﻿</w:t>
      </w:r>
      <w:proofErr w:type="spellStart"/>
      <w:proofErr w:type="gramStart"/>
      <w:r w:rsidR="005E2C98">
        <w:t>np.random</w:t>
      </w:r>
      <w:proofErr w:type="gramEnd"/>
      <w:r w:rsidR="005E2C98">
        <w:t>.randint</w:t>
      </w:r>
      <w:proofErr w:type="spellEnd"/>
      <w:r w:rsidR="005E2C98">
        <w:t xml:space="preserve"> </w:t>
      </w:r>
      <w:r w:rsidR="00EC0F3B">
        <w:t xml:space="preserve">and varied the sizes. I used an input of n = 10, n=100, </w:t>
      </w:r>
      <w:r w:rsidR="00A953D8">
        <w:t xml:space="preserve">and </w:t>
      </w:r>
      <w:r w:rsidR="00EC0F3B">
        <w:t xml:space="preserve">n=1000. </w:t>
      </w:r>
      <w:r w:rsidR="00553048">
        <w:t xml:space="preserve">I tested all the </w:t>
      </w:r>
      <w:r w:rsidR="002136F4">
        <w:t>functions</w:t>
      </w:r>
      <w:r w:rsidR="00553048">
        <w:t xml:space="preserve"> </w:t>
      </w:r>
      <w:r w:rsidR="00A953D8">
        <w:t>with a loop running 10</w:t>
      </w:r>
      <w:r w:rsidR="001C4B35">
        <w:t xml:space="preserve"> times </w:t>
      </w:r>
      <w:r w:rsidR="00553048">
        <w:t xml:space="preserve">except for the </w:t>
      </w:r>
      <w:proofErr w:type="spellStart"/>
      <w:r w:rsidR="00326752">
        <w:t>the</w:t>
      </w:r>
      <w:proofErr w:type="spellEnd"/>
      <w:r w:rsidR="00326752">
        <w:t xml:space="preserve"> </w:t>
      </w:r>
      <w:proofErr w:type="spellStart"/>
      <w:r w:rsidR="00326752">
        <w:t>DrawT</w:t>
      </w:r>
      <w:r w:rsidR="001C4B35">
        <w:t>ree</w:t>
      </w:r>
      <w:proofErr w:type="spellEnd"/>
      <w:r w:rsidR="001C4B35">
        <w:t xml:space="preserve"> function which I ran only once</w:t>
      </w:r>
      <w:r w:rsidR="00A953D8">
        <w:t xml:space="preserve"> due to processor limitations</w:t>
      </w:r>
      <w:r w:rsidR="001C4B35">
        <w:t>. As specified in the lab, parts 3 and 4 were to be executed in O(n) time, this would have been more obv</w:t>
      </w:r>
      <w:r w:rsidR="00326752">
        <w:t>i</w:t>
      </w:r>
      <w:r w:rsidR="001C4B35">
        <w:t>ous if I had plotted more n values in between the 3 inputs selected</w:t>
      </w:r>
      <w:r w:rsidR="00685DDB">
        <w:t xml:space="preserve">. I verified using the master method to check that these </w:t>
      </w:r>
      <w:r w:rsidR="00326752">
        <w:t>functions</w:t>
      </w:r>
      <w:r w:rsidR="00A953D8">
        <w:t xml:space="preserve"> were in fact O(n</w:t>
      </w:r>
      <w:r w:rsidR="00685DDB">
        <w:t xml:space="preserve">) time. They both fall into the same case where </w:t>
      </w:r>
      <w:r w:rsidR="00326752">
        <w:t>O(n^(log_2(2)) which equals O(n).</w:t>
      </w:r>
    </w:p>
    <w:p w:rsidR="003872B0" w:rsidRDefault="003872B0" w:rsidP="00553048">
      <w:pPr>
        <w:pStyle w:val="NoSpacing"/>
        <w:ind w:firstLine="720"/>
      </w:pPr>
      <w:r>
        <w:lastRenderedPageBreak/>
        <w:t xml:space="preserve">When drawing the figures initially, I got several different results. The first ones started with the lines not </w:t>
      </w:r>
      <w:r w:rsidR="005E2C98">
        <w:t>connecting</w:t>
      </w:r>
      <w:r>
        <w:t xml:space="preserve"> and later iterations produces lines that were off center. I ended up using the radius in the second recursive call to increment x and multiplied the depth by powers of 2.5 which yielded the closest result.</w:t>
      </w:r>
    </w:p>
    <w:p w:rsidR="00E81978" w:rsidRDefault="003872B0" w:rsidP="00553048">
      <w:pPr>
        <w:pStyle w:val="NoSpacing"/>
        <w:ind w:firstLine="720"/>
      </w:pPr>
      <w:r>
        <w:rPr>
          <w:noProof/>
        </w:rPr>
        <w:drawing>
          <wp:inline distT="0" distB="0" distL="0" distR="0">
            <wp:extent cx="3749040" cy="28502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08 at 9.05.3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13" cy="285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99F">
        <w:t xml:space="preserve"> </w:t>
      </w:r>
    </w:p>
    <w:p w:rsidR="003872B0" w:rsidRDefault="003872B0" w:rsidP="00553048">
      <w:pPr>
        <w:pStyle w:val="NoSpacing"/>
        <w:ind w:firstLine="720"/>
      </w:pPr>
      <w:r>
        <w:rPr>
          <w:noProof/>
        </w:rPr>
        <w:drawing>
          <wp:inline distT="0" distB="0" distL="0" distR="0">
            <wp:extent cx="3126680" cy="213055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3-08 at 10.05.3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640" cy="213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2B0" w:rsidRDefault="003872B0" w:rsidP="00553048">
      <w:pPr>
        <w:pStyle w:val="NoSpacing"/>
        <w:ind w:firstLine="720"/>
      </w:pPr>
      <w:r>
        <w:rPr>
          <w:noProof/>
        </w:rPr>
        <w:drawing>
          <wp:inline distT="0" distB="0" distL="0" distR="0">
            <wp:extent cx="4700016" cy="1350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08 at 10.37.5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671" cy="1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3D8" w:rsidRDefault="005E2C98" w:rsidP="00553048">
      <w:pPr>
        <w:pStyle w:val="NoSpacing"/>
        <w:ind w:firstLine="720"/>
      </w:pPr>
      <w:r>
        <w:lastRenderedPageBreak/>
        <w:t xml:space="preserve">For iterative search, when I ran it when n=10, the key was not found (which was the worst case). For n=100 size BST with random integers, the key was in the tree as well as for n=1000. </w:t>
      </w:r>
    </w:p>
    <w:p w:rsidR="00A42962" w:rsidRDefault="00C912A5" w:rsidP="00553048">
      <w:pPr>
        <w:pStyle w:val="NoSpacing"/>
        <w:ind w:firstLine="720"/>
      </w:pPr>
      <w:r>
        <w:t>Runtimes in nanoseconds:</w:t>
      </w:r>
    </w:p>
    <w:p w:rsidR="00A42962" w:rsidRDefault="00C912A5" w:rsidP="00553048">
      <w:pPr>
        <w:pStyle w:val="NoSpacing"/>
        <w:ind w:firstLine="720"/>
      </w:pPr>
      <w:r>
        <w:rPr>
          <w:noProof/>
        </w:rPr>
        <w:drawing>
          <wp:inline distT="0" distB="0" distL="0" distR="0">
            <wp:extent cx="5943600" cy="2465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12 at 4.50.0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A5" w:rsidRDefault="00C912A5" w:rsidP="00553048">
      <w:pPr>
        <w:pStyle w:val="NoSpacing"/>
        <w:ind w:firstLine="720"/>
      </w:pPr>
      <w:r>
        <w:rPr>
          <w:noProof/>
        </w:rPr>
        <w:drawing>
          <wp:inline distT="0" distB="0" distL="0" distR="0">
            <wp:extent cx="4775200" cy="283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3-12 at 4.25.5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A5" w:rsidRDefault="00C912A5" w:rsidP="00553048">
      <w:pPr>
        <w:pStyle w:val="NoSpacing"/>
        <w:ind w:firstLine="720"/>
      </w:pPr>
      <w:r>
        <w:rPr>
          <w:noProof/>
        </w:rPr>
        <w:lastRenderedPageBreak/>
        <w:drawing>
          <wp:inline distT="0" distB="0" distL="0" distR="0">
            <wp:extent cx="5041900" cy="292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3-12 at 4.37.49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A5" w:rsidRDefault="00C912A5" w:rsidP="00553048">
      <w:pPr>
        <w:pStyle w:val="NoSpacing"/>
        <w:ind w:firstLine="720"/>
      </w:pPr>
      <w:bookmarkStart w:id="0" w:name="_GoBack"/>
      <w:r>
        <w:rPr>
          <w:noProof/>
        </w:rPr>
        <w:drawing>
          <wp:inline distT="0" distB="0" distL="0" distR="0">
            <wp:extent cx="4626864" cy="284448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3-12 at 4.41.0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37" cy="284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912A5" w:rsidRDefault="00C912A5" w:rsidP="00553048">
      <w:pPr>
        <w:pStyle w:val="NoSpacing"/>
        <w:ind w:firstLine="720"/>
      </w:pPr>
      <w:r>
        <w:rPr>
          <w:noProof/>
        </w:rPr>
        <w:lastRenderedPageBreak/>
        <w:drawing>
          <wp:inline distT="0" distB="0" distL="0" distR="0">
            <wp:extent cx="4813300" cy="292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3-12 at 4.43.07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A5" w:rsidRDefault="00C912A5" w:rsidP="00553048">
      <w:pPr>
        <w:pStyle w:val="NoSpacing"/>
        <w:ind w:firstLine="720"/>
      </w:pPr>
      <w:r>
        <w:rPr>
          <w:noProof/>
        </w:rPr>
        <w:drawing>
          <wp:inline distT="0" distB="0" distL="0" distR="0">
            <wp:extent cx="4425696" cy="26457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3-12 at 9.26.47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076" cy="265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2B0" w:rsidRDefault="001E3EA1" w:rsidP="00553048">
      <w:pPr>
        <w:pStyle w:val="NoSpacing"/>
        <w:ind w:firstLine="720"/>
        <w:rPr>
          <w:b/>
        </w:rPr>
      </w:pPr>
      <w:r>
        <w:tab/>
      </w:r>
      <w:r>
        <w:tab/>
      </w:r>
      <w:r>
        <w:tab/>
      </w:r>
      <w:r>
        <w:tab/>
      </w:r>
      <w:r w:rsidRPr="001E3EA1">
        <w:rPr>
          <w:b/>
        </w:rPr>
        <w:t>Conclusion:</w:t>
      </w:r>
    </w:p>
    <w:p w:rsidR="001E3EA1" w:rsidRDefault="001E3EA1" w:rsidP="00553048">
      <w:pPr>
        <w:pStyle w:val="NoSpacing"/>
        <w:ind w:firstLine="720"/>
      </w:pPr>
      <w:r>
        <w:t xml:space="preserve">From this lab, I learned how to do </w:t>
      </w:r>
      <w:r w:rsidR="00A20B5D">
        <w:t xml:space="preserve">basic </w:t>
      </w:r>
      <w:r w:rsidR="00BC224C">
        <w:t>operations</w:t>
      </w:r>
      <w:r w:rsidR="00A20B5D">
        <w:t xml:space="preserve"> on a BST. I also got to incorporate what I did in lab 1 using python’s </w:t>
      </w:r>
      <w:r w:rsidR="00A20B5D" w:rsidRPr="00A20B5D">
        <w:rPr>
          <w:rFonts w:ascii="Courier New" w:hAnsi="Courier New" w:cs="Courier New"/>
        </w:rPr>
        <w:t>﻿</w:t>
      </w:r>
      <w:proofErr w:type="spellStart"/>
      <w:proofErr w:type="gramStart"/>
      <w:r w:rsidR="00A20B5D" w:rsidRPr="00A20B5D">
        <w:t>matplotlib.pyplot</w:t>
      </w:r>
      <w:proofErr w:type="spellEnd"/>
      <w:proofErr w:type="gramEnd"/>
      <w:r w:rsidR="00C6364A">
        <w:t xml:space="preserve"> library in orde</w:t>
      </w:r>
      <w:r w:rsidR="00A20B5D">
        <w:t>r to display a figure that gave a bet</w:t>
      </w:r>
      <w:r w:rsidR="00BC224C">
        <w:t>ter visualization the actual BST</w:t>
      </w:r>
      <w:r w:rsidR="00A20B5D">
        <w:t>.</w:t>
      </w:r>
      <w:r w:rsidR="00BC224C">
        <w:t xml:space="preserve"> This also helped me </w:t>
      </w:r>
      <w:r w:rsidR="00685DDB">
        <w:t>practice recursion</w:t>
      </w:r>
      <w:r w:rsidR="00C17E83">
        <w:t xml:space="preserve"> more and </w:t>
      </w:r>
      <w:r w:rsidR="00FC6B96">
        <w:t xml:space="preserve">learn how to put elements onto a </w:t>
      </w:r>
      <w:r w:rsidR="00A953D8">
        <w:t>BST</w:t>
      </w:r>
      <w:r w:rsidR="00FC6B96">
        <w:t xml:space="preserve"> as well as take them out in order which I had never coded before. </w:t>
      </w:r>
      <w:r w:rsidR="0053549A">
        <w:t xml:space="preserve">This made me see the usefulness of a BST. The fact that you can always split the work in half if </w:t>
      </w:r>
      <w:r w:rsidR="0053549A">
        <w:lastRenderedPageBreak/>
        <w:t>you know where it is in relation to the root makes retrieval of items faster. It also taugh</w:t>
      </w:r>
      <w:r w:rsidR="00326752">
        <w:t>t me a new way of creating a BST</w:t>
      </w:r>
      <w:r w:rsidR="0053549A">
        <w:t xml:space="preserve"> with an alr</w:t>
      </w:r>
      <w:r w:rsidR="00A42962">
        <w:t>eady sorted list.</w:t>
      </w:r>
    </w:p>
    <w:p w:rsidR="00A953D8" w:rsidRDefault="00A953D8" w:rsidP="00553048">
      <w:pPr>
        <w:pStyle w:val="NoSpacing"/>
        <w:ind w:firstLine="720"/>
      </w:pPr>
      <w:r>
        <w:tab/>
      </w:r>
      <w:r>
        <w:tab/>
      </w:r>
      <w:r>
        <w:tab/>
      </w:r>
      <w:r>
        <w:tab/>
      </w:r>
      <w:r>
        <w:tab/>
      </w:r>
    </w:p>
    <w:p w:rsidR="00A953D8" w:rsidRDefault="00A953D8" w:rsidP="00553048">
      <w:pPr>
        <w:pStyle w:val="NoSpacing"/>
        <w:ind w:firstLine="720"/>
        <w:rPr>
          <w:b/>
        </w:rPr>
      </w:pPr>
      <w:r>
        <w:rPr>
          <w:b/>
        </w:rPr>
        <w:t>Source code (Appendix):</w:t>
      </w:r>
    </w:p>
    <w:p w:rsidR="00A953D8" w:rsidRDefault="00A953D8" w:rsidP="00A953D8">
      <w:pPr>
        <w:pStyle w:val="NoSpacing"/>
      </w:pPr>
      <w:r>
        <w:rPr>
          <w:rFonts w:ascii="Courier New" w:hAnsi="Courier New" w:cs="Courier New"/>
        </w:rPr>
        <w:t>﻿</w:t>
      </w:r>
    </w:p>
    <w:p w:rsidR="00A953D8" w:rsidRDefault="00A953D8" w:rsidP="00A953D8">
      <w:pPr>
        <w:pStyle w:val="NoSpacing"/>
      </w:pPr>
      <w:r>
        <w:t>#CS2302</w:t>
      </w:r>
    </w:p>
    <w:p w:rsidR="00A953D8" w:rsidRDefault="00A953D8" w:rsidP="00A953D8">
      <w:pPr>
        <w:pStyle w:val="NoSpacing"/>
      </w:pPr>
      <w:r>
        <w:t>#Nicole Favela</w:t>
      </w:r>
    </w:p>
    <w:p w:rsidR="00A953D8" w:rsidRDefault="00A953D8" w:rsidP="00A953D8">
      <w:pPr>
        <w:pStyle w:val="NoSpacing"/>
      </w:pPr>
      <w:r>
        <w:t>#last modified: March 8, 2019</w:t>
      </w:r>
    </w:p>
    <w:p w:rsidR="00A953D8" w:rsidRDefault="00A953D8" w:rsidP="00A953D8">
      <w:pPr>
        <w:pStyle w:val="NoSpacing"/>
      </w:pPr>
      <w:r>
        <w:t>#Lab3</w:t>
      </w:r>
    </w:p>
    <w:p w:rsidR="00A953D8" w:rsidRDefault="00A953D8" w:rsidP="00A953D8">
      <w:pPr>
        <w:pStyle w:val="NoSpacing"/>
      </w:pPr>
      <w:r>
        <w:t xml:space="preserve">#instructor: </w:t>
      </w:r>
      <w:proofErr w:type="spellStart"/>
      <w:r>
        <w:t>Olac</w:t>
      </w:r>
      <w:proofErr w:type="spellEnd"/>
      <w:r>
        <w:t xml:space="preserve"> Fuentes</w:t>
      </w:r>
    </w:p>
    <w:p w:rsidR="00A953D8" w:rsidRDefault="00A953D8" w:rsidP="00A953D8">
      <w:pPr>
        <w:pStyle w:val="NoSpacing"/>
      </w:pPr>
      <w:r>
        <w:t xml:space="preserve">#TAs: </w:t>
      </w:r>
      <w:proofErr w:type="spellStart"/>
      <w:r>
        <w:t>Anindita</w:t>
      </w:r>
      <w:proofErr w:type="spellEnd"/>
      <w:r>
        <w:t xml:space="preserve"> </w:t>
      </w:r>
      <w:proofErr w:type="spellStart"/>
      <w:r>
        <w:t>Nath</w:t>
      </w:r>
      <w:proofErr w:type="spellEnd"/>
      <w:r>
        <w:t xml:space="preserve"> and </w:t>
      </w:r>
      <w:proofErr w:type="spellStart"/>
      <w:r>
        <w:t>Maliheh</w:t>
      </w:r>
      <w:proofErr w:type="spellEnd"/>
      <w:r>
        <w:t xml:space="preserve"> </w:t>
      </w:r>
      <w:proofErr w:type="spellStart"/>
      <w:r>
        <w:t>Zargaran</w:t>
      </w:r>
      <w:proofErr w:type="spellEnd"/>
    </w:p>
    <w:p w:rsidR="00A953D8" w:rsidRDefault="00A953D8" w:rsidP="00A953D8">
      <w:pPr>
        <w:pStyle w:val="NoSpacing"/>
      </w:pPr>
      <w:r>
        <w:t>import math</w:t>
      </w:r>
    </w:p>
    <w:p w:rsidR="00A953D8" w:rsidRDefault="00A953D8" w:rsidP="00A953D8">
      <w:pPr>
        <w:pStyle w:val="NoSpacing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A953D8" w:rsidRDefault="00A953D8" w:rsidP="00A953D8">
      <w:pPr>
        <w:pStyle w:val="NoSpacing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:rsidR="00A953D8" w:rsidRDefault="00A953D8" w:rsidP="00A953D8">
      <w:pPr>
        <w:pStyle w:val="NoSpacing"/>
      </w:pPr>
    </w:p>
    <w:p w:rsidR="00A953D8" w:rsidRDefault="00A953D8" w:rsidP="00A953D8">
      <w:pPr>
        <w:pStyle w:val="NoSpacing"/>
      </w:pPr>
    </w:p>
    <w:p w:rsidR="00A953D8" w:rsidRDefault="00A953D8" w:rsidP="00A953D8">
      <w:pPr>
        <w:pStyle w:val="NoSpacing"/>
      </w:pPr>
      <w:r>
        <w:t>class BST(object):</w:t>
      </w:r>
    </w:p>
    <w:p w:rsidR="00A953D8" w:rsidRDefault="00A953D8" w:rsidP="00A953D8">
      <w:pPr>
        <w:pStyle w:val="NoSpacing"/>
      </w:pPr>
      <w:r>
        <w:t xml:space="preserve">    # Constructor</w:t>
      </w:r>
    </w:p>
    <w:p w:rsidR="00A953D8" w:rsidRDefault="00A953D8" w:rsidP="00A953D8">
      <w:pPr>
        <w:pStyle w:val="NoSpacing"/>
      </w:pPr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item, left=None, right=None):  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proofErr w:type="gramStart"/>
      <w:r>
        <w:t>self.item</w:t>
      </w:r>
      <w:proofErr w:type="spellEnd"/>
      <w:proofErr w:type="gramEnd"/>
      <w:r>
        <w:t xml:space="preserve"> = item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proofErr w:type="gramStart"/>
      <w:r>
        <w:t>self.left</w:t>
      </w:r>
      <w:proofErr w:type="spellEnd"/>
      <w:proofErr w:type="gramEnd"/>
      <w:r>
        <w:t xml:space="preserve"> = left 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proofErr w:type="gramStart"/>
      <w:r>
        <w:t>self.right</w:t>
      </w:r>
      <w:proofErr w:type="spellEnd"/>
      <w:proofErr w:type="gramEnd"/>
      <w:r>
        <w:t xml:space="preserve"> = right      </w:t>
      </w:r>
    </w:p>
    <w:p w:rsidR="00A953D8" w:rsidRDefault="00A953D8" w:rsidP="00A953D8">
      <w:pPr>
        <w:pStyle w:val="NoSpacing"/>
      </w:pPr>
      <w:r>
        <w:t xml:space="preserve">        </w:t>
      </w:r>
    </w:p>
    <w:p w:rsidR="00A953D8" w:rsidRDefault="00A953D8" w:rsidP="00A953D8">
      <w:pPr>
        <w:pStyle w:val="NoSpacing"/>
      </w:pPr>
      <w:proofErr w:type="spellStart"/>
      <w:r>
        <w:lastRenderedPageBreak/>
        <w:t>def</w:t>
      </w:r>
      <w:proofErr w:type="spellEnd"/>
      <w:r>
        <w:t xml:space="preserve"> Insert(</w:t>
      </w:r>
      <w:proofErr w:type="spellStart"/>
      <w:proofErr w:type="gramStart"/>
      <w:r>
        <w:t>T,newItem</w:t>
      </w:r>
      <w:proofErr w:type="spellEnd"/>
      <w:proofErr w:type="gramEnd"/>
      <w:r>
        <w:t>):</w:t>
      </w:r>
    </w:p>
    <w:p w:rsidR="00A953D8" w:rsidRDefault="00A953D8" w:rsidP="00A953D8">
      <w:pPr>
        <w:pStyle w:val="NoSpacing"/>
      </w:pPr>
      <w:r>
        <w:t xml:space="preserve">    if T == None:</w:t>
      </w:r>
    </w:p>
    <w:p w:rsidR="00A953D8" w:rsidRDefault="00A953D8" w:rsidP="00A953D8">
      <w:pPr>
        <w:pStyle w:val="NoSpacing"/>
      </w:pPr>
      <w:r>
        <w:t xml:space="preserve">        T </w:t>
      </w:r>
      <w:proofErr w:type="gramStart"/>
      <w:r>
        <w:t>=  BST</w:t>
      </w:r>
      <w:proofErr w:type="gramEnd"/>
      <w:r>
        <w:t>(</w:t>
      </w:r>
      <w:proofErr w:type="spellStart"/>
      <w:r>
        <w:t>newItem</w:t>
      </w:r>
      <w:proofErr w:type="spellEnd"/>
      <w:r>
        <w:t>)</w:t>
      </w:r>
    </w:p>
    <w:p w:rsidR="00A953D8" w:rsidRDefault="00A953D8" w:rsidP="00A953D8">
      <w:pPr>
        <w:pStyle w:val="NoSpacing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T.item</w:t>
      </w:r>
      <w:proofErr w:type="spellEnd"/>
      <w:proofErr w:type="gramEnd"/>
      <w:r>
        <w:t xml:space="preserve"> &gt; </w:t>
      </w:r>
      <w:proofErr w:type="spellStart"/>
      <w:r>
        <w:t>newItem</w:t>
      </w:r>
      <w:proofErr w:type="spellEnd"/>
      <w:r>
        <w:t>: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proofErr w:type="gramStart"/>
      <w:r>
        <w:t>T.left</w:t>
      </w:r>
      <w:proofErr w:type="spellEnd"/>
      <w:proofErr w:type="gramEnd"/>
      <w:r>
        <w:t xml:space="preserve"> = Insert(</w:t>
      </w:r>
      <w:proofErr w:type="spellStart"/>
      <w:r>
        <w:t>T.left,newItem</w:t>
      </w:r>
      <w:proofErr w:type="spellEnd"/>
      <w:r>
        <w:t>)</w:t>
      </w:r>
    </w:p>
    <w:p w:rsidR="00A953D8" w:rsidRDefault="00A953D8" w:rsidP="00A953D8">
      <w:pPr>
        <w:pStyle w:val="NoSpacing"/>
      </w:pPr>
      <w:r>
        <w:t xml:space="preserve">    else: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proofErr w:type="gramStart"/>
      <w:r>
        <w:t>T.right</w:t>
      </w:r>
      <w:proofErr w:type="spellEnd"/>
      <w:proofErr w:type="gramEnd"/>
      <w:r>
        <w:t xml:space="preserve"> = Insert(</w:t>
      </w:r>
      <w:proofErr w:type="spellStart"/>
      <w:r>
        <w:t>T.right,newItem</w:t>
      </w:r>
      <w:proofErr w:type="spellEnd"/>
      <w:r>
        <w:t>)</w:t>
      </w:r>
    </w:p>
    <w:p w:rsidR="00A953D8" w:rsidRDefault="00A953D8" w:rsidP="00A953D8">
      <w:pPr>
        <w:pStyle w:val="NoSpacing"/>
      </w:pPr>
      <w:r>
        <w:t xml:space="preserve">    return T</w:t>
      </w:r>
    </w:p>
    <w:p w:rsidR="00A953D8" w:rsidRDefault="00A953D8" w:rsidP="00A953D8">
      <w:pPr>
        <w:pStyle w:val="NoSpacing"/>
      </w:pPr>
    </w:p>
    <w:p w:rsidR="00A953D8" w:rsidRDefault="00A953D8" w:rsidP="00A953D8">
      <w:pPr>
        <w:pStyle w:val="NoSpacing"/>
      </w:pPr>
      <w:proofErr w:type="spellStart"/>
      <w:r>
        <w:t>def</w:t>
      </w:r>
      <w:proofErr w:type="spellEnd"/>
      <w:r>
        <w:t xml:space="preserve"> Delete(</w:t>
      </w:r>
      <w:proofErr w:type="spellStart"/>
      <w:proofErr w:type="gramStart"/>
      <w:r>
        <w:t>T,del</w:t>
      </w:r>
      <w:proofErr w:type="gramEnd"/>
      <w:r>
        <w:t>_item</w:t>
      </w:r>
      <w:proofErr w:type="spellEnd"/>
      <w:r>
        <w:t>):</w:t>
      </w:r>
    </w:p>
    <w:p w:rsidR="00A953D8" w:rsidRDefault="00A953D8" w:rsidP="00A953D8">
      <w:pPr>
        <w:pStyle w:val="NoSpacing"/>
      </w:pPr>
      <w:r>
        <w:t xml:space="preserve">    if T is not None:</w:t>
      </w:r>
    </w:p>
    <w:p w:rsidR="00A953D8" w:rsidRDefault="00A953D8" w:rsidP="00A953D8">
      <w:pPr>
        <w:pStyle w:val="NoSpacing"/>
      </w:pPr>
      <w:r>
        <w:t xml:space="preserve">        if </w:t>
      </w:r>
      <w:proofErr w:type="spellStart"/>
      <w:r>
        <w:t>del_item</w:t>
      </w:r>
      <w:proofErr w:type="spellEnd"/>
      <w:r>
        <w:t xml:space="preserve"> &lt; </w:t>
      </w:r>
      <w:proofErr w:type="spellStart"/>
      <w:proofErr w:type="gramStart"/>
      <w:r>
        <w:t>T.item</w:t>
      </w:r>
      <w:proofErr w:type="spellEnd"/>
      <w:proofErr w:type="gramEnd"/>
      <w:r>
        <w:t>:</w:t>
      </w:r>
    </w:p>
    <w:p w:rsidR="00A953D8" w:rsidRDefault="00A953D8" w:rsidP="00A953D8">
      <w:pPr>
        <w:pStyle w:val="NoSpacing"/>
      </w:pPr>
      <w:r>
        <w:t xml:space="preserve">            </w:t>
      </w:r>
      <w:proofErr w:type="spellStart"/>
      <w:proofErr w:type="gramStart"/>
      <w:r>
        <w:t>T.left</w:t>
      </w:r>
      <w:proofErr w:type="spellEnd"/>
      <w:proofErr w:type="gramEnd"/>
      <w:r>
        <w:t xml:space="preserve"> = Delete(</w:t>
      </w:r>
      <w:proofErr w:type="spellStart"/>
      <w:r>
        <w:t>T.left,del_item</w:t>
      </w:r>
      <w:proofErr w:type="spellEnd"/>
      <w:r>
        <w:t>)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del_item</w:t>
      </w:r>
      <w:proofErr w:type="spellEnd"/>
      <w:r>
        <w:t xml:space="preserve"> &gt; </w:t>
      </w:r>
      <w:proofErr w:type="spellStart"/>
      <w:proofErr w:type="gramStart"/>
      <w:r>
        <w:t>T.item</w:t>
      </w:r>
      <w:proofErr w:type="spellEnd"/>
      <w:proofErr w:type="gramEnd"/>
      <w:r>
        <w:t>:</w:t>
      </w:r>
    </w:p>
    <w:p w:rsidR="00A953D8" w:rsidRDefault="00A953D8" w:rsidP="00A953D8">
      <w:pPr>
        <w:pStyle w:val="NoSpacing"/>
      </w:pPr>
      <w:r>
        <w:t xml:space="preserve">            </w:t>
      </w:r>
      <w:proofErr w:type="spellStart"/>
      <w:proofErr w:type="gramStart"/>
      <w:r>
        <w:t>T.right</w:t>
      </w:r>
      <w:proofErr w:type="spellEnd"/>
      <w:proofErr w:type="gramEnd"/>
      <w:r>
        <w:t xml:space="preserve"> = Delete(</w:t>
      </w:r>
      <w:proofErr w:type="spellStart"/>
      <w:r>
        <w:t>T.right,del_item</w:t>
      </w:r>
      <w:proofErr w:type="spellEnd"/>
      <w:r>
        <w:t>)</w:t>
      </w:r>
    </w:p>
    <w:p w:rsidR="00A953D8" w:rsidRDefault="00A953D8" w:rsidP="00A953D8">
      <w:pPr>
        <w:pStyle w:val="NoSpacing"/>
      </w:pPr>
      <w:r>
        <w:t xml:space="preserve">        else:  # </w:t>
      </w:r>
      <w:proofErr w:type="spellStart"/>
      <w:r>
        <w:t>del_item</w:t>
      </w:r>
      <w:proofErr w:type="spellEnd"/>
      <w:r>
        <w:t xml:space="preserve"> == </w:t>
      </w:r>
      <w:proofErr w:type="spellStart"/>
      <w:proofErr w:type="gramStart"/>
      <w:r>
        <w:t>T.item</w:t>
      </w:r>
      <w:proofErr w:type="spellEnd"/>
      <w:proofErr w:type="gramEnd"/>
    </w:p>
    <w:p w:rsidR="00A953D8" w:rsidRDefault="00A953D8" w:rsidP="00A953D8">
      <w:pPr>
        <w:pStyle w:val="NoSpacing"/>
      </w:pPr>
      <w:r>
        <w:t xml:space="preserve">            if </w:t>
      </w:r>
      <w:proofErr w:type="spellStart"/>
      <w:proofErr w:type="gramStart"/>
      <w:r>
        <w:t>T.left</w:t>
      </w:r>
      <w:proofErr w:type="spellEnd"/>
      <w:proofErr w:type="gramEnd"/>
      <w:r>
        <w:t xml:space="preserve"> is None and </w:t>
      </w:r>
      <w:proofErr w:type="spellStart"/>
      <w:r>
        <w:t>T.right</w:t>
      </w:r>
      <w:proofErr w:type="spellEnd"/>
      <w:r>
        <w:t xml:space="preserve"> is None: # T is a leaf, just remove it</w:t>
      </w:r>
    </w:p>
    <w:p w:rsidR="00A953D8" w:rsidRDefault="00A953D8" w:rsidP="00A953D8">
      <w:pPr>
        <w:pStyle w:val="NoSpacing"/>
      </w:pPr>
      <w:r>
        <w:t xml:space="preserve">                T = None</w:t>
      </w:r>
    </w:p>
    <w:p w:rsidR="00A953D8" w:rsidRDefault="00A953D8" w:rsidP="00A953D8">
      <w:pPr>
        <w:pStyle w:val="NoSpacing"/>
      </w:pPr>
      <w:r>
        <w:t xml:space="preserve">        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T.left</w:t>
      </w:r>
      <w:proofErr w:type="spellEnd"/>
      <w:proofErr w:type="gramEnd"/>
      <w:r>
        <w:t xml:space="preserve"> is None: # T has one child, replace it by existing child</w:t>
      </w:r>
    </w:p>
    <w:p w:rsidR="00A953D8" w:rsidRDefault="00A953D8" w:rsidP="00A953D8">
      <w:pPr>
        <w:pStyle w:val="NoSpacing"/>
      </w:pPr>
      <w:r>
        <w:t xml:space="preserve">                T = </w:t>
      </w:r>
      <w:proofErr w:type="spellStart"/>
      <w:proofErr w:type="gramStart"/>
      <w:r>
        <w:t>T.right</w:t>
      </w:r>
      <w:proofErr w:type="spellEnd"/>
      <w:proofErr w:type="gramEnd"/>
    </w:p>
    <w:p w:rsidR="00A953D8" w:rsidRDefault="00A953D8" w:rsidP="00A953D8">
      <w:pPr>
        <w:pStyle w:val="NoSpacing"/>
      </w:pPr>
      <w:r>
        <w:t xml:space="preserve">        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T.right</w:t>
      </w:r>
      <w:proofErr w:type="spellEnd"/>
      <w:proofErr w:type="gramEnd"/>
      <w:r>
        <w:t xml:space="preserve"> is None:</w:t>
      </w:r>
    </w:p>
    <w:p w:rsidR="00A953D8" w:rsidRDefault="00A953D8" w:rsidP="00A953D8">
      <w:pPr>
        <w:pStyle w:val="NoSpacing"/>
      </w:pPr>
      <w:r>
        <w:t xml:space="preserve">                T = </w:t>
      </w:r>
      <w:proofErr w:type="spellStart"/>
      <w:proofErr w:type="gramStart"/>
      <w:r>
        <w:t>T.left</w:t>
      </w:r>
      <w:proofErr w:type="spellEnd"/>
      <w:proofErr w:type="gramEnd"/>
      <w:r>
        <w:t xml:space="preserve">    </w:t>
      </w:r>
    </w:p>
    <w:p w:rsidR="00A953D8" w:rsidRDefault="00A953D8" w:rsidP="00A953D8">
      <w:pPr>
        <w:pStyle w:val="NoSpacing"/>
      </w:pPr>
      <w:r>
        <w:t xml:space="preserve">            else: # T has two </w:t>
      </w:r>
      <w:proofErr w:type="spellStart"/>
      <w:r>
        <w:t>chldren</w:t>
      </w:r>
      <w:proofErr w:type="spellEnd"/>
      <w:r>
        <w:t>. Replace T by its successor, delete successor</w:t>
      </w:r>
    </w:p>
    <w:p w:rsidR="00A953D8" w:rsidRDefault="00A953D8" w:rsidP="00A953D8">
      <w:pPr>
        <w:pStyle w:val="NoSpacing"/>
      </w:pPr>
      <w:r>
        <w:lastRenderedPageBreak/>
        <w:t xml:space="preserve">                m = Smallest(</w:t>
      </w:r>
      <w:proofErr w:type="spellStart"/>
      <w:proofErr w:type="gramStart"/>
      <w:r>
        <w:t>T.right</w:t>
      </w:r>
      <w:proofErr w:type="spellEnd"/>
      <w:proofErr w:type="gramEnd"/>
      <w:r>
        <w:t>)</w:t>
      </w:r>
    </w:p>
    <w:p w:rsidR="00A953D8" w:rsidRDefault="00A953D8" w:rsidP="00A953D8">
      <w:pPr>
        <w:pStyle w:val="NoSpacing"/>
      </w:pPr>
      <w:r>
        <w:t xml:space="preserve">                </w:t>
      </w:r>
      <w:proofErr w:type="spellStart"/>
      <w:proofErr w:type="gramStart"/>
      <w:r>
        <w:t>T.item</w:t>
      </w:r>
      <w:proofErr w:type="spellEnd"/>
      <w:proofErr w:type="gramEnd"/>
      <w:r>
        <w:t xml:space="preserve"> = </w:t>
      </w:r>
      <w:proofErr w:type="spellStart"/>
      <w:r>
        <w:t>m.item</w:t>
      </w:r>
      <w:proofErr w:type="spellEnd"/>
    </w:p>
    <w:p w:rsidR="00A953D8" w:rsidRDefault="00A953D8" w:rsidP="00A953D8">
      <w:pPr>
        <w:pStyle w:val="NoSpacing"/>
      </w:pPr>
      <w:r>
        <w:t xml:space="preserve">                </w:t>
      </w:r>
      <w:proofErr w:type="spellStart"/>
      <w:proofErr w:type="gramStart"/>
      <w:r>
        <w:t>T.right</w:t>
      </w:r>
      <w:proofErr w:type="spellEnd"/>
      <w:proofErr w:type="gramEnd"/>
      <w:r>
        <w:t xml:space="preserve"> = Delete(</w:t>
      </w:r>
      <w:proofErr w:type="spellStart"/>
      <w:r>
        <w:t>T.right,m.item</w:t>
      </w:r>
      <w:proofErr w:type="spellEnd"/>
      <w:r>
        <w:t>)</w:t>
      </w:r>
    </w:p>
    <w:p w:rsidR="00A953D8" w:rsidRDefault="00A953D8" w:rsidP="00A953D8">
      <w:pPr>
        <w:pStyle w:val="NoSpacing"/>
      </w:pPr>
      <w:r>
        <w:t xml:space="preserve">    return T</w:t>
      </w:r>
    </w:p>
    <w:p w:rsidR="00A953D8" w:rsidRDefault="00A953D8" w:rsidP="00A953D8">
      <w:pPr>
        <w:pStyle w:val="NoSpacing"/>
      </w:pPr>
      <w:r>
        <w:t xml:space="preserve">         </w:t>
      </w:r>
    </w:p>
    <w:p w:rsidR="00A953D8" w:rsidRDefault="00A953D8" w:rsidP="00A953D8">
      <w:pPr>
        <w:pStyle w:val="NoSpacing"/>
      </w:pPr>
      <w:proofErr w:type="spellStart"/>
      <w:r>
        <w:t>def</w:t>
      </w:r>
      <w:proofErr w:type="spellEnd"/>
      <w:r>
        <w:t xml:space="preserve"> </w:t>
      </w:r>
      <w:proofErr w:type="spellStart"/>
      <w:r>
        <w:t>InOrder</w:t>
      </w:r>
      <w:proofErr w:type="spellEnd"/>
      <w:r>
        <w:t>(T):</w:t>
      </w:r>
    </w:p>
    <w:p w:rsidR="00A953D8" w:rsidRDefault="00A953D8" w:rsidP="00A953D8">
      <w:pPr>
        <w:pStyle w:val="NoSpacing"/>
      </w:pPr>
      <w:r>
        <w:t xml:space="preserve">    # Prints items in BST in ascending order</w:t>
      </w:r>
    </w:p>
    <w:p w:rsidR="00A953D8" w:rsidRDefault="00A953D8" w:rsidP="00A953D8">
      <w:pPr>
        <w:pStyle w:val="NoSpacing"/>
      </w:pPr>
      <w:r>
        <w:t xml:space="preserve">    if T is not None: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r>
        <w:t>InOrder</w:t>
      </w:r>
      <w:proofErr w:type="spellEnd"/>
      <w:r>
        <w:t>(</w:t>
      </w:r>
      <w:proofErr w:type="spellStart"/>
      <w:proofErr w:type="gramStart"/>
      <w:r>
        <w:t>T.left</w:t>
      </w:r>
      <w:proofErr w:type="spellEnd"/>
      <w:proofErr w:type="gramEnd"/>
      <w:r>
        <w:t>)</w:t>
      </w:r>
    </w:p>
    <w:p w:rsidR="00A953D8" w:rsidRDefault="00A953D8" w:rsidP="00A953D8">
      <w:pPr>
        <w:pStyle w:val="NoSpacing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T.item,end</w:t>
      </w:r>
      <w:proofErr w:type="spellEnd"/>
      <w:r>
        <w:t xml:space="preserve"> = ' ')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r>
        <w:t>InOrder</w:t>
      </w:r>
      <w:proofErr w:type="spellEnd"/>
      <w:r>
        <w:t>(</w:t>
      </w:r>
      <w:proofErr w:type="spellStart"/>
      <w:proofErr w:type="gramStart"/>
      <w:r>
        <w:t>T.right</w:t>
      </w:r>
      <w:proofErr w:type="spellEnd"/>
      <w:proofErr w:type="gramEnd"/>
      <w:r>
        <w:t>)</w:t>
      </w:r>
    </w:p>
    <w:p w:rsidR="00A953D8" w:rsidRDefault="00A953D8" w:rsidP="00A953D8">
      <w:pPr>
        <w:pStyle w:val="NoSpacing"/>
      </w:pPr>
      <w:r>
        <w:t xml:space="preserve">  </w:t>
      </w:r>
    </w:p>
    <w:p w:rsidR="00A953D8" w:rsidRDefault="00A953D8" w:rsidP="00A953D8">
      <w:pPr>
        <w:pStyle w:val="NoSpacing"/>
      </w:pPr>
      <w:proofErr w:type="spellStart"/>
      <w:r>
        <w:t>def</w:t>
      </w:r>
      <w:proofErr w:type="spellEnd"/>
      <w:r>
        <w:t xml:space="preserve"> </w:t>
      </w:r>
      <w:proofErr w:type="spellStart"/>
      <w:r>
        <w:t>InOrderD</w:t>
      </w:r>
      <w:proofErr w:type="spellEnd"/>
      <w:r>
        <w:t>(</w:t>
      </w:r>
      <w:proofErr w:type="spellStart"/>
      <w:proofErr w:type="gramStart"/>
      <w:r>
        <w:t>T,space</w:t>
      </w:r>
      <w:proofErr w:type="spellEnd"/>
      <w:proofErr w:type="gramEnd"/>
      <w:r>
        <w:t>):</w:t>
      </w:r>
    </w:p>
    <w:p w:rsidR="00A953D8" w:rsidRDefault="00A953D8" w:rsidP="00A953D8">
      <w:pPr>
        <w:pStyle w:val="NoSpacing"/>
      </w:pPr>
      <w:r>
        <w:t xml:space="preserve">    # Prints items and structure of BST</w:t>
      </w:r>
    </w:p>
    <w:p w:rsidR="00A953D8" w:rsidRDefault="00A953D8" w:rsidP="00A953D8">
      <w:pPr>
        <w:pStyle w:val="NoSpacing"/>
      </w:pPr>
      <w:r>
        <w:t xml:space="preserve">    if T is not None: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proofErr w:type="gramStart"/>
      <w:r>
        <w:t>InOrderD</w:t>
      </w:r>
      <w:proofErr w:type="spellEnd"/>
      <w:r>
        <w:t>(</w:t>
      </w:r>
      <w:proofErr w:type="spellStart"/>
      <w:proofErr w:type="gramEnd"/>
      <w:r>
        <w:t>T.right,space</w:t>
      </w:r>
      <w:proofErr w:type="spellEnd"/>
      <w:r>
        <w:t>+'   ')</w:t>
      </w:r>
    </w:p>
    <w:p w:rsidR="00A953D8" w:rsidRDefault="00A953D8" w:rsidP="00A953D8">
      <w:pPr>
        <w:pStyle w:val="NoSpacing"/>
      </w:pPr>
      <w:r>
        <w:t xml:space="preserve">        print(</w:t>
      </w:r>
      <w:proofErr w:type="spellStart"/>
      <w:proofErr w:type="gramStart"/>
      <w:r>
        <w:t>space,T</w:t>
      </w:r>
      <w:proofErr w:type="gramEnd"/>
      <w:r>
        <w:t>.item</w:t>
      </w:r>
      <w:proofErr w:type="spellEnd"/>
      <w:r>
        <w:t>)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proofErr w:type="gramStart"/>
      <w:r>
        <w:t>InOrderD</w:t>
      </w:r>
      <w:proofErr w:type="spellEnd"/>
      <w:r>
        <w:t>(</w:t>
      </w:r>
      <w:proofErr w:type="spellStart"/>
      <w:proofErr w:type="gramEnd"/>
      <w:r>
        <w:t>T.left,space</w:t>
      </w:r>
      <w:proofErr w:type="spellEnd"/>
      <w:r>
        <w:t>+'   ')</w:t>
      </w:r>
    </w:p>
    <w:p w:rsidR="00A953D8" w:rsidRDefault="00A953D8" w:rsidP="00A953D8">
      <w:pPr>
        <w:pStyle w:val="NoSpacing"/>
      </w:pPr>
      <w:r>
        <w:t xml:space="preserve">  </w:t>
      </w:r>
    </w:p>
    <w:p w:rsidR="00A953D8" w:rsidRDefault="00A953D8" w:rsidP="00A953D8">
      <w:pPr>
        <w:pStyle w:val="NoSpacing"/>
      </w:pPr>
      <w:proofErr w:type="spellStart"/>
      <w:r>
        <w:t>def</w:t>
      </w:r>
      <w:proofErr w:type="spellEnd"/>
      <w:r>
        <w:t xml:space="preserve"> </w:t>
      </w:r>
      <w:proofErr w:type="spellStart"/>
      <w:r>
        <w:t>SmallestL</w:t>
      </w:r>
      <w:proofErr w:type="spellEnd"/>
      <w:r>
        <w:t>(T):</w:t>
      </w:r>
    </w:p>
    <w:p w:rsidR="00A953D8" w:rsidRDefault="00A953D8" w:rsidP="00A953D8">
      <w:pPr>
        <w:pStyle w:val="NoSpacing"/>
      </w:pPr>
      <w:r>
        <w:t xml:space="preserve">    # Returns smallest item in BST. Returns None if T is None</w:t>
      </w:r>
    </w:p>
    <w:p w:rsidR="00A953D8" w:rsidRDefault="00A953D8" w:rsidP="00A953D8">
      <w:pPr>
        <w:pStyle w:val="NoSpacing"/>
      </w:pPr>
      <w:r>
        <w:t xml:space="preserve">    if T is None:</w:t>
      </w:r>
    </w:p>
    <w:p w:rsidR="00A953D8" w:rsidRDefault="00A953D8" w:rsidP="00A953D8">
      <w:pPr>
        <w:pStyle w:val="NoSpacing"/>
      </w:pPr>
      <w:r>
        <w:t xml:space="preserve">        return None</w:t>
      </w:r>
    </w:p>
    <w:p w:rsidR="00A953D8" w:rsidRDefault="00A953D8" w:rsidP="00A953D8">
      <w:pPr>
        <w:pStyle w:val="NoSpacing"/>
      </w:pPr>
      <w:r>
        <w:lastRenderedPageBreak/>
        <w:t xml:space="preserve">    while </w:t>
      </w:r>
      <w:proofErr w:type="spellStart"/>
      <w:proofErr w:type="gramStart"/>
      <w:r>
        <w:t>T.left</w:t>
      </w:r>
      <w:proofErr w:type="spellEnd"/>
      <w:proofErr w:type="gramEnd"/>
      <w:r>
        <w:t xml:space="preserve"> is not None:</w:t>
      </w:r>
    </w:p>
    <w:p w:rsidR="00A953D8" w:rsidRDefault="00A953D8" w:rsidP="00A953D8">
      <w:pPr>
        <w:pStyle w:val="NoSpacing"/>
      </w:pPr>
      <w:r>
        <w:t xml:space="preserve">        T = </w:t>
      </w:r>
      <w:proofErr w:type="spellStart"/>
      <w:proofErr w:type="gramStart"/>
      <w:r>
        <w:t>T.left</w:t>
      </w:r>
      <w:proofErr w:type="spellEnd"/>
      <w:proofErr w:type="gramEnd"/>
    </w:p>
    <w:p w:rsidR="00A953D8" w:rsidRDefault="00A953D8" w:rsidP="00A953D8">
      <w:pPr>
        <w:pStyle w:val="NoSpacing"/>
      </w:pPr>
      <w:r>
        <w:t xml:space="preserve">    return T   </w:t>
      </w:r>
    </w:p>
    <w:p w:rsidR="00A953D8" w:rsidRDefault="00A953D8" w:rsidP="00A953D8">
      <w:pPr>
        <w:pStyle w:val="NoSpacing"/>
      </w:pPr>
      <w:r>
        <w:t xml:space="preserve"> </w:t>
      </w:r>
    </w:p>
    <w:p w:rsidR="00A953D8" w:rsidRDefault="00A953D8" w:rsidP="00A953D8">
      <w:pPr>
        <w:pStyle w:val="NoSpacing"/>
      </w:pPr>
      <w:proofErr w:type="spellStart"/>
      <w:r>
        <w:t>def</w:t>
      </w:r>
      <w:proofErr w:type="spellEnd"/>
      <w:r>
        <w:t xml:space="preserve"> Smallest(T):</w:t>
      </w:r>
    </w:p>
    <w:p w:rsidR="00A953D8" w:rsidRDefault="00A953D8" w:rsidP="00A953D8">
      <w:pPr>
        <w:pStyle w:val="NoSpacing"/>
      </w:pPr>
      <w:r>
        <w:t xml:space="preserve">    # Returns smallest item in BST. Error if T is None</w:t>
      </w:r>
    </w:p>
    <w:p w:rsidR="00A953D8" w:rsidRDefault="00A953D8" w:rsidP="00A953D8">
      <w:pPr>
        <w:pStyle w:val="NoSpacing"/>
      </w:pPr>
      <w:r>
        <w:t xml:space="preserve">    if </w:t>
      </w:r>
      <w:proofErr w:type="spellStart"/>
      <w:proofErr w:type="gramStart"/>
      <w:r>
        <w:t>T.left</w:t>
      </w:r>
      <w:proofErr w:type="spellEnd"/>
      <w:proofErr w:type="gramEnd"/>
      <w:r>
        <w:t xml:space="preserve"> is None:</w:t>
      </w:r>
    </w:p>
    <w:p w:rsidR="00A953D8" w:rsidRDefault="00A953D8" w:rsidP="00A953D8">
      <w:pPr>
        <w:pStyle w:val="NoSpacing"/>
      </w:pPr>
      <w:r>
        <w:t xml:space="preserve">        return T</w:t>
      </w:r>
    </w:p>
    <w:p w:rsidR="00A953D8" w:rsidRDefault="00A953D8" w:rsidP="00A953D8">
      <w:pPr>
        <w:pStyle w:val="NoSpacing"/>
      </w:pPr>
      <w:r>
        <w:t xml:space="preserve">    else:</w:t>
      </w:r>
    </w:p>
    <w:p w:rsidR="00A953D8" w:rsidRDefault="00A953D8" w:rsidP="00A953D8">
      <w:pPr>
        <w:pStyle w:val="NoSpacing"/>
      </w:pPr>
      <w:r>
        <w:t xml:space="preserve">        return Smallest(</w:t>
      </w:r>
      <w:proofErr w:type="spellStart"/>
      <w:proofErr w:type="gramStart"/>
      <w:r>
        <w:t>T.left</w:t>
      </w:r>
      <w:proofErr w:type="spellEnd"/>
      <w:proofErr w:type="gramEnd"/>
      <w:r>
        <w:t>)</w:t>
      </w:r>
    </w:p>
    <w:p w:rsidR="00A953D8" w:rsidRDefault="00A953D8" w:rsidP="00A953D8">
      <w:pPr>
        <w:pStyle w:val="NoSpacing"/>
      </w:pPr>
    </w:p>
    <w:p w:rsidR="00A953D8" w:rsidRDefault="00A953D8" w:rsidP="00A953D8">
      <w:pPr>
        <w:pStyle w:val="NoSpacing"/>
      </w:pPr>
      <w:proofErr w:type="spellStart"/>
      <w:r>
        <w:t>def</w:t>
      </w:r>
      <w:proofErr w:type="spellEnd"/>
      <w:r>
        <w:t xml:space="preserve"> Largest(T):</w:t>
      </w:r>
    </w:p>
    <w:p w:rsidR="00A953D8" w:rsidRDefault="00A953D8" w:rsidP="00A953D8">
      <w:pPr>
        <w:pStyle w:val="NoSpacing"/>
      </w:pPr>
      <w:r>
        <w:t xml:space="preserve">    if </w:t>
      </w:r>
      <w:proofErr w:type="spellStart"/>
      <w:proofErr w:type="gramStart"/>
      <w:r>
        <w:t>T.right</w:t>
      </w:r>
      <w:proofErr w:type="spellEnd"/>
      <w:proofErr w:type="gramEnd"/>
      <w:r>
        <w:t xml:space="preserve"> is None:</w:t>
      </w:r>
    </w:p>
    <w:p w:rsidR="00A953D8" w:rsidRDefault="00A953D8" w:rsidP="00A953D8">
      <w:pPr>
        <w:pStyle w:val="NoSpacing"/>
      </w:pPr>
      <w:r>
        <w:t xml:space="preserve">        return T</w:t>
      </w:r>
    </w:p>
    <w:p w:rsidR="00A953D8" w:rsidRDefault="00A953D8" w:rsidP="00A953D8">
      <w:pPr>
        <w:pStyle w:val="NoSpacing"/>
      </w:pPr>
      <w:r>
        <w:t xml:space="preserve">    else:</w:t>
      </w:r>
    </w:p>
    <w:p w:rsidR="00A953D8" w:rsidRDefault="00A953D8" w:rsidP="00A953D8">
      <w:pPr>
        <w:pStyle w:val="NoSpacing"/>
      </w:pPr>
      <w:r>
        <w:t xml:space="preserve">        return Largest(</w:t>
      </w:r>
      <w:proofErr w:type="spellStart"/>
      <w:proofErr w:type="gramStart"/>
      <w:r>
        <w:t>T.right</w:t>
      </w:r>
      <w:proofErr w:type="spellEnd"/>
      <w:proofErr w:type="gramEnd"/>
      <w:r>
        <w:t xml:space="preserve">)   </w:t>
      </w:r>
    </w:p>
    <w:p w:rsidR="00A953D8" w:rsidRDefault="00A953D8" w:rsidP="00A953D8">
      <w:pPr>
        <w:pStyle w:val="NoSpacing"/>
      </w:pPr>
    </w:p>
    <w:p w:rsidR="00A953D8" w:rsidRDefault="00A953D8" w:rsidP="00A953D8">
      <w:pPr>
        <w:pStyle w:val="NoSpacing"/>
      </w:pPr>
      <w:proofErr w:type="spellStart"/>
      <w:r>
        <w:t>def</w:t>
      </w:r>
      <w:proofErr w:type="spellEnd"/>
      <w:r>
        <w:t xml:space="preserve"> Find(</w:t>
      </w:r>
      <w:proofErr w:type="spellStart"/>
      <w:proofErr w:type="gramStart"/>
      <w:r>
        <w:t>T,k</w:t>
      </w:r>
      <w:proofErr w:type="spellEnd"/>
      <w:proofErr w:type="gramEnd"/>
      <w:r>
        <w:t>):</w:t>
      </w:r>
    </w:p>
    <w:p w:rsidR="00A953D8" w:rsidRDefault="00A953D8" w:rsidP="00A953D8">
      <w:pPr>
        <w:pStyle w:val="NoSpacing"/>
      </w:pPr>
      <w:r>
        <w:t xml:space="preserve">    # Returns the address of k in BST, or None if k is not in the tree</w:t>
      </w:r>
    </w:p>
    <w:p w:rsidR="00A953D8" w:rsidRDefault="00A953D8" w:rsidP="00A953D8">
      <w:pPr>
        <w:pStyle w:val="NoSpacing"/>
      </w:pPr>
      <w:r>
        <w:t xml:space="preserve">    if T is None or </w:t>
      </w:r>
      <w:proofErr w:type="spellStart"/>
      <w:proofErr w:type="gramStart"/>
      <w:r>
        <w:t>T.item</w:t>
      </w:r>
      <w:proofErr w:type="spellEnd"/>
      <w:proofErr w:type="gramEnd"/>
      <w:r>
        <w:t xml:space="preserve"> == k:</w:t>
      </w:r>
    </w:p>
    <w:p w:rsidR="00A953D8" w:rsidRDefault="00A953D8" w:rsidP="00A953D8">
      <w:pPr>
        <w:pStyle w:val="NoSpacing"/>
      </w:pPr>
      <w:r>
        <w:t xml:space="preserve">        return T</w:t>
      </w:r>
    </w:p>
    <w:p w:rsidR="00A953D8" w:rsidRDefault="00A953D8" w:rsidP="00A953D8">
      <w:pPr>
        <w:pStyle w:val="NoSpacing"/>
      </w:pPr>
      <w:r>
        <w:t xml:space="preserve">    if </w:t>
      </w:r>
      <w:proofErr w:type="spellStart"/>
      <w:proofErr w:type="gramStart"/>
      <w:r>
        <w:t>T.item</w:t>
      </w:r>
      <w:proofErr w:type="spellEnd"/>
      <w:proofErr w:type="gramEnd"/>
      <w:r>
        <w:t>&lt;k:</w:t>
      </w:r>
    </w:p>
    <w:p w:rsidR="00A953D8" w:rsidRDefault="00A953D8" w:rsidP="00A953D8">
      <w:pPr>
        <w:pStyle w:val="NoSpacing"/>
      </w:pPr>
      <w:r>
        <w:t xml:space="preserve">        return Find(</w:t>
      </w:r>
      <w:proofErr w:type="spellStart"/>
      <w:proofErr w:type="gramStart"/>
      <w:r>
        <w:t>T.right</w:t>
      </w:r>
      <w:proofErr w:type="gramEnd"/>
      <w:r>
        <w:t>,k</w:t>
      </w:r>
      <w:proofErr w:type="spellEnd"/>
      <w:r>
        <w:t>)</w:t>
      </w:r>
    </w:p>
    <w:p w:rsidR="00A953D8" w:rsidRDefault="00A953D8" w:rsidP="00A953D8">
      <w:pPr>
        <w:pStyle w:val="NoSpacing"/>
      </w:pPr>
      <w:r>
        <w:lastRenderedPageBreak/>
        <w:t xml:space="preserve">    return Find(</w:t>
      </w:r>
      <w:proofErr w:type="spellStart"/>
      <w:proofErr w:type="gramStart"/>
      <w:r>
        <w:t>T.left</w:t>
      </w:r>
      <w:proofErr w:type="gramEnd"/>
      <w:r>
        <w:t>,k</w:t>
      </w:r>
      <w:proofErr w:type="spellEnd"/>
      <w:r>
        <w:t>)</w:t>
      </w:r>
    </w:p>
    <w:p w:rsidR="00A953D8" w:rsidRDefault="00A953D8" w:rsidP="00A953D8">
      <w:pPr>
        <w:pStyle w:val="NoSpacing"/>
      </w:pPr>
      <w:r>
        <w:t xml:space="preserve">    </w:t>
      </w:r>
    </w:p>
    <w:p w:rsidR="00A953D8" w:rsidRDefault="00A953D8" w:rsidP="00A953D8">
      <w:pPr>
        <w:pStyle w:val="NoSpacing"/>
      </w:pPr>
      <w:proofErr w:type="spellStart"/>
      <w:r>
        <w:t>def</w:t>
      </w:r>
      <w:proofErr w:type="spellEnd"/>
      <w:r>
        <w:t xml:space="preserve"> </w:t>
      </w:r>
      <w:proofErr w:type="spellStart"/>
      <w:r>
        <w:t>FindAndPrint</w:t>
      </w:r>
      <w:proofErr w:type="spellEnd"/>
      <w:r>
        <w:t>(</w:t>
      </w:r>
      <w:proofErr w:type="spellStart"/>
      <w:proofErr w:type="gramStart"/>
      <w:r>
        <w:t>T,k</w:t>
      </w:r>
      <w:proofErr w:type="spellEnd"/>
      <w:proofErr w:type="gramEnd"/>
      <w:r>
        <w:t>):</w:t>
      </w:r>
    </w:p>
    <w:p w:rsidR="00A953D8" w:rsidRDefault="00A953D8" w:rsidP="00A953D8">
      <w:pPr>
        <w:pStyle w:val="NoSpacing"/>
      </w:pPr>
      <w:r>
        <w:t xml:space="preserve">    f = Find(</w:t>
      </w:r>
      <w:proofErr w:type="spellStart"/>
      <w:proofErr w:type="gramStart"/>
      <w:r>
        <w:t>T,k</w:t>
      </w:r>
      <w:proofErr w:type="spellEnd"/>
      <w:proofErr w:type="gramEnd"/>
      <w:r>
        <w:t>)</w:t>
      </w:r>
    </w:p>
    <w:p w:rsidR="00A953D8" w:rsidRDefault="00A953D8" w:rsidP="00A953D8">
      <w:pPr>
        <w:pStyle w:val="NoSpacing"/>
      </w:pPr>
      <w:r>
        <w:t xml:space="preserve">    if f is not None:</w:t>
      </w:r>
    </w:p>
    <w:p w:rsidR="00A953D8" w:rsidRDefault="00A953D8" w:rsidP="00A953D8">
      <w:pPr>
        <w:pStyle w:val="NoSpacing"/>
      </w:pPr>
      <w:r>
        <w:t xml:space="preserve">        print(</w:t>
      </w:r>
      <w:proofErr w:type="spellStart"/>
      <w:proofErr w:type="gramStart"/>
      <w:r>
        <w:t>f.item</w:t>
      </w:r>
      <w:proofErr w:type="gramEnd"/>
      <w:r>
        <w:t>,'found</w:t>
      </w:r>
      <w:proofErr w:type="spellEnd"/>
      <w:r>
        <w:t>')</w:t>
      </w:r>
    </w:p>
    <w:p w:rsidR="00A953D8" w:rsidRDefault="00A953D8" w:rsidP="00A953D8">
      <w:pPr>
        <w:pStyle w:val="NoSpacing"/>
      </w:pPr>
      <w:r>
        <w:t xml:space="preserve">    else:</w:t>
      </w:r>
    </w:p>
    <w:p w:rsidR="00A953D8" w:rsidRDefault="00A953D8" w:rsidP="00A953D8">
      <w:pPr>
        <w:pStyle w:val="NoSpacing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k,'not</w:t>
      </w:r>
      <w:proofErr w:type="spellEnd"/>
      <w:r>
        <w:t xml:space="preserve"> found')</w:t>
      </w:r>
    </w:p>
    <w:p w:rsidR="00A953D8" w:rsidRDefault="00A953D8" w:rsidP="00A953D8">
      <w:pPr>
        <w:pStyle w:val="NoSpacing"/>
      </w:pPr>
    </w:p>
    <w:p w:rsidR="00A953D8" w:rsidRDefault="00A953D8" w:rsidP="00A953D8">
      <w:pPr>
        <w:pStyle w:val="NoSpacing"/>
      </w:pPr>
      <w:r>
        <w:t>#iterative search for part 2</w:t>
      </w:r>
    </w:p>
    <w:p w:rsidR="00A953D8" w:rsidRDefault="00A953D8" w:rsidP="00A953D8">
      <w:pPr>
        <w:pStyle w:val="NoSpacing"/>
      </w:pPr>
      <w:proofErr w:type="spellStart"/>
      <w:r>
        <w:t>def</w:t>
      </w:r>
      <w:proofErr w:type="spellEnd"/>
      <w:r>
        <w:t xml:space="preserve"> </w:t>
      </w:r>
      <w:proofErr w:type="spellStart"/>
      <w:r>
        <w:t>IterativeFind</w:t>
      </w:r>
      <w:proofErr w:type="spellEnd"/>
      <w:r>
        <w:t>(</w:t>
      </w:r>
      <w:proofErr w:type="spellStart"/>
      <w:proofErr w:type="gramStart"/>
      <w:r>
        <w:t>T,k</w:t>
      </w:r>
      <w:proofErr w:type="spellEnd"/>
      <w:proofErr w:type="gramEnd"/>
      <w:r>
        <w:t>):</w:t>
      </w:r>
    </w:p>
    <w:p w:rsidR="00A953D8" w:rsidRDefault="00A953D8" w:rsidP="00A953D8">
      <w:pPr>
        <w:pStyle w:val="NoSpacing"/>
      </w:pPr>
      <w:r>
        <w:t xml:space="preserve">    # Returns the address of k in BST, or None if k is not in the tree</w:t>
      </w:r>
    </w:p>
    <w:p w:rsidR="00A953D8" w:rsidRDefault="00A953D8" w:rsidP="00A953D8">
      <w:pPr>
        <w:pStyle w:val="NoSpacing"/>
      </w:pPr>
      <w:r>
        <w:t xml:space="preserve">    if T is None or </w:t>
      </w:r>
      <w:proofErr w:type="spellStart"/>
      <w:proofErr w:type="gramStart"/>
      <w:r>
        <w:t>T.item</w:t>
      </w:r>
      <w:proofErr w:type="spellEnd"/>
      <w:proofErr w:type="gramEnd"/>
      <w:r>
        <w:t xml:space="preserve"> == k:</w:t>
      </w:r>
    </w:p>
    <w:p w:rsidR="00A953D8" w:rsidRDefault="00A953D8" w:rsidP="00A953D8">
      <w:pPr>
        <w:pStyle w:val="NoSpacing"/>
      </w:pPr>
      <w:r>
        <w:t xml:space="preserve">        return T</w:t>
      </w:r>
    </w:p>
    <w:p w:rsidR="00A953D8" w:rsidRDefault="00A953D8" w:rsidP="00A953D8">
      <w:pPr>
        <w:pStyle w:val="NoSpacing"/>
      </w:pPr>
      <w:r>
        <w:t xml:space="preserve">   </w:t>
      </w:r>
    </w:p>
    <w:p w:rsidR="00A953D8" w:rsidRDefault="00A953D8" w:rsidP="00A953D8">
      <w:pPr>
        <w:pStyle w:val="NoSpacing"/>
      </w:pPr>
      <w:r>
        <w:t xml:space="preserve">    while T is not None:</w:t>
      </w:r>
    </w:p>
    <w:p w:rsidR="00A953D8" w:rsidRDefault="00A953D8" w:rsidP="00A953D8">
      <w:pPr>
        <w:pStyle w:val="NoSpacing"/>
      </w:pPr>
      <w:r>
        <w:t xml:space="preserve">        if k &gt; </w:t>
      </w:r>
      <w:proofErr w:type="spellStart"/>
      <w:proofErr w:type="gramStart"/>
      <w:r>
        <w:t>T.item</w:t>
      </w:r>
      <w:proofErr w:type="spellEnd"/>
      <w:proofErr w:type="gramEnd"/>
      <w:r>
        <w:t>:</w:t>
      </w:r>
    </w:p>
    <w:p w:rsidR="00A953D8" w:rsidRDefault="00A953D8" w:rsidP="00A953D8">
      <w:pPr>
        <w:pStyle w:val="NoSpacing"/>
      </w:pPr>
      <w:r>
        <w:t xml:space="preserve">            T = </w:t>
      </w:r>
      <w:proofErr w:type="spellStart"/>
      <w:proofErr w:type="gramStart"/>
      <w:r>
        <w:t>T.right</w:t>
      </w:r>
      <w:proofErr w:type="spellEnd"/>
      <w:proofErr w:type="gramEnd"/>
    </w:p>
    <w:p w:rsidR="00A953D8" w:rsidRDefault="00A953D8" w:rsidP="00A953D8">
      <w:pPr>
        <w:pStyle w:val="NoSpacing"/>
      </w:pPr>
      <w:r>
        <w:t xml:space="preserve">        </w:t>
      </w:r>
      <w:proofErr w:type="spellStart"/>
      <w:r>
        <w:t>elif</w:t>
      </w:r>
      <w:proofErr w:type="spellEnd"/>
      <w:r>
        <w:t xml:space="preserve"> k &lt; </w:t>
      </w:r>
      <w:proofErr w:type="spellStart"/>
      <w:proofErr w:type="gramStart"/>
      <w:r>
        <w:t>T.item</w:t>
      </w:r>
      <w:proofErr w:type="spellEnd"/>
      <w:proofErr w:type="gramEnd"/>
      <w:r>
        <w:t>:</w:t>
      </w:r>
    </w:p>
    <w:p w:rsidR="00A953D8" w:rsidRDefault="00A953D8" w:rsidP="00A953D8">
      <w:pPr>
        <w:pStyle w:val="NoSpacing"/>
      </w:pPr>
      <w:r>
        <w:t xml:space="preserve">            T = </w:t>
      </w:r>
      <w:proofErr w:type="spellStart"/>
      <w:proofErr w:type="gramStart"/>
      <w:r>
        <w:t>T.left</w:t>
      </w:r>
      <w:proofErr w:type="spellEnd"/>
      <w:proofErr w:type="gramEnd"/>
    </w:p>
    <w:p w:rsidR="00A953D8" w:rsidRDefault="00A953D8" w:rsidP="00A953D8">
      <w:pPr>
        <w:pStyle w:val="NoSpacing"/>
      </w:pPr>
      <w:r>
        <w:t xml:space="preserve">        </w:t>
      </w:r>
      <w:proofErr w:type="spellStart"/>
      <w:r>
        <w:t>elif</w:t>
      </w:r>
      <w:proofErr w:type="spellEnd"/>
      <w:r>
        <w:t xml:space="preserve"> k == </w:t>
      </w:r>
      <w:proofErr w:type="spellStart"/>
      <w:proofErr w:type="gramStart"/>
      <w:r>
        <w:t>T.item</w:t>
      </w:r>
      <w:proofErr w:type="spellEnd"/>
      <w:proofErr w:type="gramEnd"/>
      <w:r>
        <w:t>:</w:t>
      </w:r>
    </w:p>
    <w:p w:rsidR="00A953D8" w:rsidRDefault="00A953D8" w:rsidP="00A953D8">
      <w:pPr>
        <w:pStyle w:val="NoSpacing"/>
      </w:pPr>
      <w:r>
        <w:t xml:space="preserve">            </w:t>
      </w:r>
      <w:proofErr w:type="gramStart"/>
      <w:r>
        <w:t>print(</w:t>
      </w:r>
      <w:proofErr w:type="gramEnd"/>
      <w:r>
        <w:t>'key found')</w:t>
      </w:r>
    </w:p>
    <w:p w:rsidR="00A953D8" w:rsidRDefault="00A953D8" w:rsidP="00A953D8">
      <w:pPr>
        <w:pStyle w:val="NoSpacing"/>
      </w:pPr>
      <w:r>
        <w:t xml:space="preserve">            return T</w:t>
      </w:r>
    </w:p>
    <w:p w:rsidR="00A953D8" w:rsidRDefault="00A953D8" w:rsidP="00A953D8">
      <w:pPr>
        <w:pStyle w:val="NoSpacing"/>
      </w:pPr>
      <w:r>
        <w:lastRenderedPageBreak/>
        <w:t xml:space="preserve">        else:</w:t>
      </w:r>
    </w:p>
    <w:p w:rsidR="00A953D8" w:rsidRDefault="00A953D8" w:rsidP="00A953D8">
      <w:pPr>
        <w:pStyle w:val="NoSpacing"/>
      </w:pPr>
      <w:r>
        <w:t xml:space="preserve">            </w:t>
      </w:r>
      <w:proofErr w:type="gramStart"/>
      <w:r>
        <w:t>print(</w:t>
      </w:r>
      <w:proofErr w:type="gramEnd"/>
      <w:r>
        <w:t>'key not found')</w:t>
      </w:r>
    </w:p>
    <w:p w:rsidR="00A953D8" w:rsidRDefault="00A953D8" w:rsidP="00A953D8">
      <w:pPr>
        <w:pStyle w:val="NoSpacing"/>
      </w:pPr>
      <w:r>
        <w:t xml:space="preserve">            return None</w:t>
      </w:r>
    </w:p>
    <w:p w:rsidR="00A953D8" w:rsidRDefault="00A953D8" w:rsidP="00A953D8">
      <w:pPr>
        <w:pStyle w:val="NoSpacing"/>
      </w:pPr>
      <w:r>
        <w:t xml:space="preserve">          </w:t>
      </w:r>
    </w:p>
    <w:p w:rsidR="00A953D8" w:rsidRDefault="00A953D8" w:rsidP="00A953D8">
      <w:pPr>
        <w:pStyle w:val="NoSpacing"/>
      </w:pPr>
      <w:r>
        <w:t xml:space="preserve">#part 3     </w:t>
      </w:r>
    </w:p>
    <w:p w:rsidR="00A953D8" w:rsidRDefault="00A953D8" w:rsidP="00A953D8">
      <w:pPr>
        <w:pStyle w:val="NoSpacing"/>
      </w:pPr>
      <w:r>
        <w:t xml:space="preserve">#builds a </w:t>
      </w:r>
      <w:proofErr w:type="spellStart"/>
      <w:r>
        <w:t>bst</w:t>
      </w:r>
      <w:proofErr w:type="spellEnd"/>
      <w:r>
        <w:t xml:space="preserve"> from sorted array</w:t>
      </w:r>
    </w:p>
    <w:p w:rsidR="00A953D8" w:rsidRDefault="00A953D8" w:rsidP="00A953D8">
      <w:pPr>
        <w:pStyle w:val="NoSpacing"/>
      </w:pPr>
      <w:proofErr w:type="spellStart"/>
      <w:r>
        <w:t>def</w:t>
      </w:r>
      <w:proofErr w:type="spellEnd"/>
      <w:r>
        <w:t xml:space="preserve"> </w:t>
      </w:r>
      <w:proofErr w:type="spellStart"/>
      <w:r>
        <w:t>buildBST</w:t>
      </w:r>
      <w:proofErr w:type="spellEnd"/>
      <w:r>
        <w:t>(A):</w:t>
      </w:r>
    </w:p>
    <w:p w:rsidR="00A953D8" w:rsidRDefault="00A953D8" w:rsidP="00A953D8">
      <w:pPr>
        <w:pStyle w:val="NoSpacing"/>
      </w:pPr>
      <w:r>
        <w:t xml:space="preserve">    if not A:</w:t>
      </w:r>
    </w:p>
    <w:p w:rsidR="00A953D8" w:rsidRDefault="00A953D8" w:rsidP="00A953D8">
      <w:pPr>
        <w:pStyle w:val="NoSpacing"/>
      </w:pPr>
      <w:r>
        <w:t xml:space="preserve">        return None</w:t>
      </w:r>
    </w:p>
    <w:p w:rsidR="00A953D8" w:rsidRDefault="00A953D8" w:rsidP="00A953D8">
      <w:pPr>
        <w:pStyle w:val="NoSpacing"/>
      </w:pPr>
      <w:r>
        <w:t xml:space="preserve">    </w:t>
      </w:r>
    </w:p>
    <w:p w:rsidR="00A953D8" w:rsidRDefault="00A953D8" w:rsidP="00A953D8">
      <w:pPr>
        <w:pStyle w:val="NoSpacing"/>
      </w:pPr>
      <w:r>
        <w:t xml:space="preserve">    middle = (</w:t>
      </w:r>
      <w:proofErr w:type="spellStart"/>
      <w:r>
        <w:t>len</w:t>
      </w:r>
      <w:proofErr w:type="spellEnd"/>
      <w:r>
        <w:t>(A))//2</w:t>
      </w:r>
    </w:p>
    <w:p w:rsidR="00A953D8" w:rsidRDefault="00A953D8" w:rsidP="00A953D8">
      <w:pPr>
        <w:pStyle w:val="NoSpacing"/>
      </w:pPr>
      <w:r>
        <w:t xml:space="preserve">    root = BST(A[middle]) #makes root the middle element</w:t>
      </w:r>
    </w:p>
    <w:p w:rsidR="00A953D8" w:rsidRDefault="00A953D8" w:rsidP="00A953D8">
      <w:pPr>
        <w:pStyle w:val="NoSpacing"/>
      </w:pPr>
      <w:r>
        <w:t xml:space="preserve">    </w:t>
      </w:r>
      <w:proofErr w:type="spellStart"/>
      <w:proofErr w:type="gramStart"/>
      <w:r>
        <w:t>root.left</w:t>
      </w:r>
      <w:proofErr w:type="spellEnd"/>
      <w:proofErr w:type="gramEnd"/>
      <w:r>
        <w:t xml:space="preserve"> = </w:t>
      </w:r>
      <w:proofErr w:type="spellStart"/>
      <w:r>
        <w:t>buildBST</w:t>
      </w:r>
      <w:proofErr w:type="spellEnd"/>
      <w:r>
        <w:t>(A[:middle]) #makes items less than left the, L subtree</w:t>
      </w:r>
    </w:p>
    <w:p w:rsidR="00A953D8" w:rsidRDefault="00A953D8" w:rsidP="00A953D8">
      <w:pPr>
        <w:pStyle w:val="NoSpacing"/>
      </w:pPr>
      <w:r>
        <w:t xml:space="preserve">    </w:t>
      </w:r>
    </w:p>
    <w:p w:rsidR="00A953D8" w:rsidRDefault="00A953D8" w:rsidP="00A953D8">
      <w:pPr>
        <w:pStyle w:val="NoSpacing"/>
      </w:pPr>
      <w:r>
        <w:t xml:space="preserve">    </w:t>
      </w:r>
      <w:proofErr w:type="spellStart"/>
      <w:proofErr w:type="gramStart"/>
      <w:r>
        <w:t>root.right</w:t>
      </w:r>
      <w:proofErr w:type="spellEnd"/>
      <w:proofErr w:type="gramEnd"/>
      <w:r>
        <w:t xml:space="preserve"> = </w:t>
      </w:r>
      <w:proofErr w:type="spellStart"/>
      <w:r>
        <w:t>buildBST</w:t>
      </w:r>
      <w:proofErr w:type="spellEnd"/>
      <w:r>
        <w:t>(A[middle+1:]) #makes items greater, the R subtree</w:t>
      </w:r>
    </w:p>
    <w:p w:rsidR="00A953D8" w:rsidRDefault="00A953D8" w:rsidP="00A953D8">
      <w:pPr>
        <w:pStyle w:val="NoSpacing"/>
      </w:pPr>
      <w:r>
        <w:t xml:space="preserve">    return root #returns reference to root</w:t>
      </w:r>
    </w:p>
    <w:p w:rsidR="00A953D8" w:rsidRDefault="00A953D8" w:rsidP="00A953D8">
      <w:pPr>
        <w:pStyle w:val="NoSpacing"/>
      </w:pPr>
    </w:p>
    <w:p w:rsidR="00A953D8" w:rsidRDefault="00A953D8" w:rsidP="00A953D8">
      <w:pPr>
        <w:pStyle w:val="NoSpacing"/>
      </w:pPr>
      <w:r>
        <w:t>##part 4</w:t>
      </w:r>
    </w:p>
    <w:p w:rsidR="00A953D8" w:rsidRDefault="00A953D8" w:rsidP="00A953D8">
      <w:pPr>
        <w:pStyle w:val="NoSpacing"/>
      </w:pPr>
      <w:r>
        <w:t xml:space="preserve">#extracts the elements of </w:t>
      </w:r>
      <w:proofErr w:type="spellStart"/>
      <w:r>
        <w:t>bst</w:t>
      </w:r>
      <w:proofErr w:type="spellEnd"/>
      <w:r>
        <w:t xml:space="preserve"> in order</w:t>
      </w:r>
    </w:p>
    <w:p w:rsidR="00A953D8" w:rsidRDefault="00A953D8" w:rsidP="00A953D8">
      <w:pPr>
        <w:pStyle w:val="NoSpacing"/>
      </w:pPr>
      <w:proofErr w:type="spellStart"/>
      <w:r>
        <w:t>def</w:t>
      </w:r>
      <w:proofErr w:type="spellEnd"/>
      <w:r>
        <w:t xml:space="preserve"> </w:t>
      </w:r>
      <w:proofErr w:type="spellStart"/>
      <w:r>
        <w:t>extractInOrder</w:t>
      </w:r>
      <w:proofErr w:type="spellEnd"/>
      <w:r>
        <w:t>(</w:t>
      </w:r>
      <w:proofErr w:type="spellStart"/>
      <w:proofErr w:type="gramStart"/>
      <w:r>
        <w:t>T,arr</w:t>
      </w:r>
      <w:proofErr w:type="spellEnd"/>
      <w:proofErr w:type="gramEnd"/>
      <w:r>
        <w:t>):</w:t>
      </w:r>
    </w:p>
    <w:p w:rsidR="00A953D8" w:rsidRDefault="00A953D8" w:rsidP="00A953D8">
      <w:pPr>
        <w:pStyle w:val="NoSpacing"/>
      </w:pPr>
      <w:r>
        <w:t xml:space="preserve">    if T is not None: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r>
        <w:t>extractInOrder</w:t>
      </w:r>
      <w:proofErr w:type="spellEnd"/>
      <w:r>
        <w:t>(</w:t>
      </w:r>
      <w:proofErr w:type="spellStart"/>
      <w:proofErr w:type="gramStart"/>
      <w:r>
        <w:t>T.left</w:t>
      </w:r>
      <w:proofErr w:type="gramEnd"/>
      <w:r>
        <w:t>,arr</w:t>
      </w:r>
      <w:proofErr w:type="spellEnd"/>
      <w:r>
        <w:t>)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r>
        <w:t>arr</w:t>
      </w:r>
      <w:proofErr w:type="spellEnd"/>
      <w:r>
        <w:t>+=[</w:t>
      </w:r>
      <w:proofErr w:type="spellStart"/>
      <w:proofErr w:type="gramStart"/>
      <w:r>
        <w:t>T.item</w:t>
      </w:r>
      <w:proofErr w:type="spellEnd"/>
      <w:proofErr w:type="gramEnd"/>
      <w:r>
        <w:t>] #accumulates data in array</w:t>
      </w:r>
    </w:p>
    <w:p w:rsidR="00A953D8" w:rsidRDefault="00A953D8" w:rsidP="00A953D8">
      <w:pPr>
        <w:pStyle w:val="NoSpacing"/>
      </w:pPr>
      <w:r>
        <w:lastRenderedPageBreak/>
        <w:t xml:space="preserve">        </w:t>
      </w:r>
      <w:proofErr w:type="spellStart"/>
      <w:r>
        <w:t>extractInOrder</w:t>
      </w:r>
      <w:proofErr w:type="spellEnd"/>
      <w:r>
        <w:t>(</w:t>
      </w:r>
      <w:proofErr w:type="spellStart"/>
      <w:proofErr w:type="gramStart"/>
      <w:r>
        <w:t>T.right</w:t>
      </w:r>
      <w:proofErr w:type="gramEnd"/>
      <w:r>
        <w:t>,arr</w:t>
      </w:r>
      <w:proofErr w:type="spellEnd"/>
      <w:r>
        <w:t>)</w:t>
      </w:r>
    </w:p>
    <w:p w:rsidR="00A953D8" w:rsidRDefault="00A953D8" w:rsidP="00A953D8">
      <w:pPr>
        <w:pStyle w:val="NoSpacing"/>
      </w:pPr>
      <w:r>
        <w:t xml:space="preserve">        return </w:t>
      </w:r>
      <w:proofErr w:type="spellStart"/>
      <w:r>
        <w:t>arr</w:t>
      </w:r>
      <w:proofErr w:type="spellEnd"/>
      <w:r>
        <w:t xml:space="preserve"> #returns array</w:t>
      </w:r>
    </w:p>
    <w:p w:rsidR="00A953D8" w:rsidRDefault="00A953D8" w:rsidP="00A953D8">
      <w:pPr>
        <w:pStyle w:val="NoSpacing"/>
      </w:pPr>
    </w:p>
    <w:p w:rsidR="00A953D8" w:rsidRDefault="00A953D8" w:rsidP="00A953D8">
      <w:pPr>
        <w:pStyle w:val="NoSpacing"/>
      </w:pPr>
      <w:r>
        <w:t>###############################################</w:t>
      </w:r>
    </w:p>
    <w:p w:rsidR="00A953D8" w:rsidRDefault="00A953D8" w:rsidP="00A953D8">
      <w:pPr>
        <w:pStyle w:val="NoSpacing"/>
      </w:pPr>
      <w:r>
        <w:t xml:space="preserve">#prints all nodes at </w:t>
      </w:r>
      <w:proofErr w:type="gramStart"/>
      <w:r>
        <w:t>a</w:t>
      </w:r>
      <w:proofErr w:type="gramEnd"/>
      <w:r>
        <w:t xml:space="preserve"> every depth for part 5</w:t>
      </w:r>
    </w:p>
    <w:p w:rsidR="00A953D8" w:rsidRDefault="00A953D8" w:rsidP="00A953D8">
      <w:pPr>
        <w:pStyle w:val="NoSpacing"/>
      </w:pPr>
      <w:proofErr w:type="spellStart"/>
      <w:r>
        <w:t>def</w:t>
      </w:r>
      <w:proofErr w:type="spellEnd"/>
      <w:r>
        <w:t xml:space="preserve"> </w:t>
      </w:r>
      <w:proofErr w:type="spellStart"/>
      <w:r>
        <w:t>ShowDepths</w:t>
      </w:r>
      <w:proofErr w:type="spellEnd"/>
      <w:r>
        <w:t>(T):</w:t>
      </w:r>
    </w:p>
    <w:p w:rsidR="00A953D8" w:rsidRDefault="00A953D8" w:rsidP="00A953D8">
      <w:pPr>
        <w:pStyle w:val="NoSpacing"/>
      </w:pPr>
      <w:r>
        <w:t xml:space="preserve">    counter=</w:t>
      </w:r>
      <w:proofErr w:type="spellStart"/>
      <w:r>
        <w:t>DepthCounter</w:t>
      </w:r>
      <w:proofErr w:type="spellEnd"/>
      <w:r>
        <w:t>(T) #gets the depth of the tree</w:t>
      </w:r>
    </w:p>
    <w:p w:rsidR="00A953D8" w:rsidRDefault="00A953D8" w:rsidP="00A953D8">
      <w:pPr>
        <w:pStyle w:val="NoSpacing"/>
      </w:pPr>
      <w:r>
        <w:t xml:space="preserve">    for </w:t>
      </w:r>
      <w:proofErr w:type="spellStart"/>
      <w:r>
        <w:t>i</w:t>
      </w:r>
      <w:proofErr w:type="spellEnd"/>
      <w:r>
        <w:t xml:space="preserve"> in range(counter): #prints cycled index and calls method to print keys at certain level</w:t>
      </w:r>
    </w:p>
    <w:p w:rsidR="00A953D8" w:rsidRDefault="00A953D8" w:rsidP="00A953D8">
      <w:pPr>
        <w:pStyle w:val="NoSpacing"/>
      </w:pPr>
      <w:r>
        <w:t xml:space="preserve">        </w:t>
      </w:r>
      <w:proofErr w:type="gramStart"/>
      <w:r>
        <w:t>print(</w:t>
      </w:r>
      <w:proofErr w:type="gramEnd"/>
      <w:r>
        <w:t>'keys at depth',</w:t>
      </w:r>
      <w:proofErr w:type="spellStart"/>
      <w:r>
        <w:t>i</w:t>
      </w:r>
      <w:proofErr w:type="spellEnd"/>
      <w:r>
        <w:t>,':',end=' '),</w:t>
      </w:r>
      <w:proofErr w:type="spellStart"/>
      <w:r>
        <w:t>findAtLevel</w:t>
      </w:r>
      <w:proofErr w:type="spellEnd"/>
      <w:r>
        <w:t>(</w:t>
      </w:r>
      <w:proofErr w:type="spellStart"/>
      <w:r>
        <w:t>T,i</w:t>
      </w:r>
      <w:proofErr w:type="spellEnd"/>
      <w:r>
        <w:t>)</w:t>
      </w:r>
    </w:p>
    <w:p w:rsidR="00A953D8" w:rsidRDefault="00A953D8" w:rsidP="00A953D8">
      <w:pPr>
        <w:pStyle w:val="NoSpacing"/>
      </w:pPr>
      <w:r>
        <w:t xml:space="preserve">        </w:t>
      </w:r>
      <w:proofErr w:type="gramStart"/>
      <w:r>
        <w:t>print(</w:t>
      </w:r>
      <w:proofErr w:type="gramEnd"/>
      <w:r>
        <w:t>)</w:t>
      </w:r>
    </w:p>
    <w:p w:rsidR="00A953D8" w:rsidRDefault="00A953D8" w:rsidP="00A953D8">
      <w:pPr>
        <w:pStyle w:val="NoSpacing"/>
      </w:pPr>
      <w:r>
        <w:t xml:space="preserve">    </w:t>
      </w:r>
    </w:p>
    <w:p w:rsidR="00A953D8" w:rsidRDefault="00A953D8" w:rsidP="00A953D8">
      <w:pPr>
        <w:pStyle w:val="NoSpacing"/>
      </w:pPr>
      <w:proofErr w:type="spellStart"/>
      <w:r>
        <w:t>def</w:t>
      </w:r>
      <w:proofErr w:type="spellEnd"/>
      <w:r>
        <w:t xml:space="preserve"> </w:t>
      </w:r>
      <w:proofErr w:type="spellStart"/>
      <w:r>
        <w:t>DepthCounter</w:t>
      </w:r>
      <w:proofErr w:type="spellEnd"/>
      <w:r>
        <w:t>(T):</w:t>
      </w:r>
    </w:p>
    <w:p w:rsidR="00A953D8" w:rsidRDefault="00A953D8" w:rsidP="00A953D8">
      <w:pPr>
        <w:pStyle w:val="NoSpacing"/>
      </w:pPr>
      <w:r>
        <w:t xml:space="preserve">    if T is None:</w:t>
      </w:r>
    </w:p>
    <w:p w:rsidR="00A953D8" w:rsidRDefault="00A953D8" w:rsidP="00A953D8">
      <w:pPr>
        <w:pStyle w:val="NoSpacing"/>
      </w:pPr>
      <w:r>
        <w:t xml:space="preserve">        return 0</w:t>
      </w:r>
    </w:p>
    <w:p w:rsidR="00A953D8" w:rsidRDefault="00A953D8" w:rsidP="00A953D8">
      <w:pPr>
        <w:pStyle w:val="NoSpacing"/>
      </w:pPr>
      <w:r>
        <w:t xml:space="preserve">    </w:t>
      </w:r>
      <w:proofErr w:type="spellStart"/>
      <w:r>
        <w:t>CountL</w:t>
      </w:r>
      <w:proofErr w:type="spellEnd"/>
      <w:r>
        <w:t>=</w:t>
      </w:r>
      <w:proofErr w:type="spellStart"/>
      <w:r>
        <w:t>DepthCounter</w:t>
      </w:r>
      <w:proofErr w:type="spellEnd"/>
      <w:r>
        <w:t>(</w:t>
      </w:r>
      <w:proofErr w:type="spellStart"/>
      <w:proofErr w:type="gramStart"/>
      <w:r>
        <w:t>T.left</w:t>
      </w:r>
      <w:proofErr w:type="spellEnd"/>
      <w:proofErr w:type="gramEnd"/>
      <w:r>
        <w:t>) #gets count of depth in L tree</w:t>
      </w:r>
    </w:p>
    <w:p w:rsidR="00A953D8" w:rsidRDefault="00A953D8" w:rsidP="00A953D8">
      <w:pPr>
        <w:pStyle w:val="NoSpacing"/>
      </w:pPr>
      <w:r>
        <w:t xml:space="preserve">    </w:t>
      </w:r>
      <w:proofErr w:type="spellStart"/>
      <w:r>
        <w:t>CountR</w:t>
      </w:r>
      <w:proofErr w:type="spellEnd"/>
      <w:r>
        <w:t>=</w:t>
      </w:r>
      <w:proofErr w:type="spellStart"/>
      <w:r>
        <w:t>DepthCounter</w:t>
      </w:r>
      <w:proofErr w:type="spellEnd"/>
      <w:r>
        <w:t>(</w:t>
      </w:r>
      <w:proofErr w:type="spellStart"/>
      <w:proofErr w:type="gramStart"/>
      <w:r>
        <w:t>T.right</w:t>
      </w:r>
      <w:proofErr w:type="spellEnd"/>
      <w:proofErr w:type="gramEnd"/>
      <w:r>
        <w:t>) #gets count of depth in R tree</w:t>
      </w:r>
    </w:p>
    <w:p w:rsidR="00A953D8" w:rsidRDefault="00A953D8" w:rsidP="00A953D8">
      <w:pPr>
        <w:pStyle w:val="NoSpacing"/>
      </w:pPr>
      <w:r>
        <w:t xml:space="preserve">    if </w:t>
      </w:r>
      <w:proofErr w:type="spellStart"/>
      <w:r>
        <w:t>CountL</w:t>
      </w:r>
      <w:proofErr w:type="spellEnd"/>
      <w:r>
        <w:t>&gt;</w:t>
      </w:r>
      <w:proofErr w:type="spellStart"/>
      <w:r>
        <w:t>CountR</w:t>
      </w:r>
      <w:proofErr w:type="spellEnd"/>
      <w:r>
        <w:t>:</w:t>
      </w:r>
    </w:p>
    <w:p w:rsidR="00A953D8" w:rsidRDefault="00A953D8" w:rsidP="00A953D8">
      <w:pPr>
        <w:pStyle w:val="NoSpacing"/>
      </w:pPr>
      <w:r>
        <w:t xml:space="preserve">        return 1+CountL #returns larger count</w:t>
      </w:r>
    </w:p>
    <w:p w:rsidR="00A953D8" w:rsidRDefault="00A953D8" w:rsidP="00A953D8">
      <w:pPr>
        <w:pStyle w:val="NoSpacing"/>
      </w:pPr>
      <w:r>
        <w:t xml:space="preserve">    return 1+CountR</w:t>
      </w:r>
    </w:p>
    <w:p w:rsidR="00A953D8" w:rsidRDefault="00A953D8" w:rsidP="00A953D8">
      <w:pPr>
        <w:pStyle w:val="NoSpacing"/>
      </w:pPr>
      <w:r>
        <w:t xml:space="preserve">#gets items at particular depths </w:t>
      </w:r>
    </w:p>
    <w:p w:rsidR="00A953D8" w:rsidRDefault="00A953D8" w:rsidP="00A953D8">
      <w:pPr>
        <w:pStyle w:val="NoSpacing"/>
      </w:pPr>
      <w:proofErr w:type="spellStart"/>
      <w:r>
        <w:t>def</w:t>
      </w:r>
      <w:proofErr w:type="spellEnd"/>
      <w:r>
        <w:t xml:space="preserve"> </w:t>
      </w:r>
      <w:proofErr w:type="spellStart"/>
      <w:r>
        <w:t>findAtLevel</w:t>
      </w:r>
      <w:proofErr w:type="spellEnd"/>
      <w:r>
        <w:t>(</w:t>
      </w:r>
      <w:proofErr w:type="spellStart"/>
      <w:proofErr w:type="gramStart"/>
      <w:r>
        <w:t>T,Height</w:t>
      </w:r>
      <w:proofErr w:type="spellEnd"/>
      <w:proofErr w:type="gramEnd"/>
      <w:r>
        <w:t>):</w:t>
      </w:r>
    </w:p>
    <w:p w:rsidR="00A953D8" w:rsidRDefault="00A953D8" w:rsidP="00A953D8">
      <w:pPr>
        <w:pStyle w:val="NoSpacing"/>
      </w:pPr>
      <w:r>
        <w:t xml:space="preserve">    if T is None:</w:t>
      </w:r>
    </w:p>
    <w:p w:rsidR="00A953D8" w:rsidRDefault="00A953D8" w:rsidP="00A953D8">
      <w:pPr>
        <w:pStyle w:val="NoSpacing"/>
      </w:pPr>
      <w:r>
        <w:t xml:space="preserve">        return</w:t>
      </w:r>
    </w:p>
    <w:p w:rsidR="00A953D8" w:rsidRDefault="00A953D8" w:rsidP="00A953D8">
      <w:pPr>
        <w:pStyle w:val="NoSpacing"/>
      </w:pPr>
      <w:r>
        <w:lastRenderedPageBreak/>
        <w:t xml:space="preserve">    if Height==0:</w:t>
      </w:r>
    </w:p>
    <w:p w:rsidR="00A953D8" w:rsidRDefault="00A953D8" w:rsidP="00A953D8">
      <w:pPr>
        <w:pStyle w:val="NoSpacing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T.item,end</w:t>
      </w:r>
      <w:proofErr w:type="spellEnd"/>
      <w:r>
        <w:t>=' ')</w:t>
      </w:r>
    </w:p>
    <w:p w:rsidR="00A953D8" w:rsidRDefault="00A953D8" w:rsidP="00A953D8">
      <w:pPr>
        <w:pStyle w:val="NoSpacing"/>
      </w:pPr>
      <w:r>
        <w:t xml:space="preserve">    else: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r>
        <w:t>findAtLevel</w:t>
      </w:r>
      <w:proofErr w:type="spellEnd"/>
      <w:r>
        <w:t>(</w:t>
      </w:r>
      <w:proofErr w:type="gramStart"/>
      <w:r>
        <w:t>T.left</w:t>
      </w:r>
      <w:proofErr w:type="gramEnd"/>
      <w:r>
        <w:t>,Height-1)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r>
        <w:t>findAtLevel</w:t>
      </w:r>
      <w:proofErr w:type="spellEnd"/>
      <w:r>
        <w:t>(</w:t>
      </w:r>
      <w:proofErr w:type="gramStart"/>
      <w:r>
        <w:t>T.right</w:t>
      </w:r>
      <w:proofErr w:type="gramEnd"/>
      <w:r>
        <w:t>,Height-1)</w:t>
      </w:r>
    </w:p>
    <w:p w:rsidR="00A953D8" w:rsidRDefault="00A953D8" w:rsidP="00A953D8">
      <w:pPr>
        <w:pStyle w:val="NoSpacing"/>
      </w:pPr>
      <w:r>
        <w:t xml:space="preserve">        </w:t>
      </w:r>
    </w:p>
    <w:p w:rsidR="00A953D8" w:rsidRDefault="00A953D8" w:rsidP="00A953D8">
      <w:pPr>
        <w:pStyle w:val="NoSpacing"/>
      </w:pPr>
      <w:r>
        <w:t>####################################################</w:t>
      </w:r>
    </w:p>
    <w:p w:rsidR="00A953D8" w:rsidRDefault="00A953D8" w:rsidP="00A953D8">
      <w:pPr>
        <w:pStyle w:val="NoSpacing"/>
      </w:pPr>
      <w:r>
        <w:t>#finds the max depth of the tree</w:t>
      </w:r>
    </w:p>
    <w:p w:rsidR="00A953D8" w:rsidRDefault="00A953D8" w:rsidP="00A953D8">
      <w:pPr>
        <w:pStyle w:val="NoSpacing"/>
      </w:pPr>
      <w:proofErr w:type="spellStart"/>
      <w:r>
        <w:t>def</w:t>
      </w:r>
      <w:proofErr w:type="spellEnd"/>
      <w:r>
        <w:t xml:space="preserve"> </w:t>
      </w:r>
      <w:proofErr w:type="spellStart"/>
      <w:r>
        <w:t>countDepth</w:t>
      </w:r>
      <w:proofErr w:type="spellEnd"/>
      <w:r>
        <w:t>(T):</w:t>
      </w:r>
    </w:p>
    <w:p w:rsidR="00A953D8" w:rsidRDefault="00A953D8" w:rsidP="00A953D8">
      <w:pPr>
        <w:pStyle w:val="NoSpacing"/>
      </w:pPr>
      <w:r>
        <w:t xml:space="preserve">    if T is None:</w:t>
      </w:r>
    </w:p>
    <w:p w:rsidR="00A953D8" w:rsidRDefault="00A953D8" w:rsidP="00A953D8">
      <w:pPr>
        <w:pStyle w:val="NoSpacing"/>
      </w:pPr>
      <w:r>
        <w:t xml:space="preserve">        return 0</w:t>
      </w:r>
    </w:p>
    <w:p w:rsidR="00A953D8" w:rsidRDefault="00A953D8" w:rsidP="00A953D8">
      <w:pPr>
        <w:pStyle w:val="NoSpacing"/>
      </w:pPr>
      <w:r>
        <w:t xml:space="preserve">    </w:t>
      </w:r>
    </w:p>
    <w:p w:rsidR="00A953D8" w:rsidRDefault="00A953D8" w:rsidP="00A953D8">
      <w:pPr>
        <w:pStyle w:val="NoSpacing"/>
      </w:pPr>
      <w:r>
        <w:t xml:space="preserve">    else: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r>
        <w:t>depthOfLeft</w:t>
      </w:r>
      <w:proofErr w:type="spellEnd"/>
      <w:r>
        <w:t xml:space="preserve"> = 1+countDepth(</w:t>
      </w:r>
      <w:proofErr w:type="spellStart"/>
      <w:proofErr w:type="gramStart"/>
      <w:r>
        <w:t>T.left</w:t>
      </w:r>
      <w:proofErr w:type="spellEnd"/>
      <w:proofErr w:type="gramEnd"/>
      <w:r>
        <w:t>)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r>
        <w:t>depthOfRight</w:t>
      </w:r>
      <w:proofErr w:type="spellEnd"/>
      <w:r>
        <w:t xml:space="preserve"> = 1+countDepth(</w:t>
      </w:r>
      <w:proofErr w:type="spellStart"/>
      <w:proofErr w:type="gramStart"/>
      <w:r>
        <w:t>T.right</w:t>
      </w:r>
      <w:proofErr w:type="spellEnd"/>
      <w:proofErr w:type="gramEnd"/>
      <w:r>
        <w:t>)</w:t>
      </w:r>
    </w:p>
    <w:p w:rsidR="00A953D8" w:rsidRDefault="00A953D8" w:rsidP="00A953D8">
      <w:pPr>
        <w:pStyle w:val="NoSpacing"/>
      </w:pPr>
      <w:r>
        <w:t xml:space="preserve">        if </w:t>
      </w:r>
      <w:proofErr w:type="spellStart"/>
      <w:r>
        <w:t>depthOfLeft</w:t>
      </w:r>
      <w:proofErr w:type="spellEnd"/>
      <w:r>
        <w:t xml:space="preserve"> &lt; </w:t>
      </w:r>
      <w:proofErr w:type="spellStart"/>
      <w:r>
        <w:t>depthOfRight</w:t>
      </w:r>
      <w:proofErr w:type="spellEnd"/>
      <w:r>
        <w:t>:</w:t>
      </w:r>
    </w:p>
    <w:p w:rsidR="00A953D8" w:rsidRDefault="00A953D8" w:rsidP="00A953D8">
      <w:pPr>
        <w:pStyle w:val="NoSpacing"/>
      </w:pPr>
      <w:r>
        <w:t xml:space="preserve">            return depthOfRight-1 </w:t>
      </w:r>
    </w:p>
    <w:p w:rsidR="00A953D8" w:rsidRDefault="00A953D8" w:rsidP="00A953D8">
      <w:pPr>
        <w:pStyle w:val="NoSpacing"/>
      </w:pPr>
      <w:r>
        <w:t xml:space="preserve">        else:</w:t>
      </w:r>
    </w:p>
    <w:p w:rsidR="00A953D8" w:rsidRDefault="00A953D8" w:rsidP="00A953D8">
      <w:pPr>
        <w:pStyle w:val="NoSpacing"/>
      </w:pPr>
      <w:r>
        <w:t xml:space="preserve">            return </w:t>
      </w:r>
      <w:proofErr w:type="spellStart"/>
      <w:r>
        <w:t>depthOfLeft</w:t>
      </w:r>
      <w:proofErr w:type="spellEnd"/>
    </w:p>
    <w:p w:rsidR="00A953D8" w:rsidRDefault="00A953D8" w:rsidP="00A953D8">
      <w:pPr>
        <w:pStyle w:val="NoSpacing"/>
      </w:pPr>
      <w:r>
        <w:t xml:space="preserve">    </w:t>
      </w:r>
    </w:p>
    <w:p w:rsidR="00A953D8" w:rsidRDefault="00A953D8" w:rsidP="00A953D8">
      <w:pPr>
        <w:pStyle w:val="NoSpacing"/>
      </w:pPr>
      <w:r>
        <w:t xml:space="preserve">#part 1 </w:t>
      </w:r>
      <w:proofErr w:type="spellStart"/>
      <w:r>
        <w:t>dispay</w:t>
      </w:r>
      <w:proofErr w:type="spellEnd"/>
      <w:r>
        <w:t xml:space="preserve"> figure </w:t>
      </w:r>
    </w:p>
    <w:p w:rsidR="00A953D8" w:rsidRDefault="00A953D8" w:rsidP="00A953D8">
      <w:pPr>
        <w:pStyle w:val="NoSpacing"/>
      </w:pPr>
      <w:r>
        <w:t>###################################################</w:t>
      </w:r>
    </w:p>
    <w:p w:rsidR="00A953D8" w:rsidRDefault="00A953D8" w:rsidP="00A953D8">
      <w:pPr>
        <w:pStyle w:val="NoSpacing"/>
      </w:pPr>
      <w:proofErr w:type="spellStart"/>
      <w:r>
        <w:t>def</w:t>
      </w:r>
      <w:proofErr w:type="spellEnd"/>
      <w:r>
        <w:t xml:space="preserve"> </w:t>
      </w:r>
      <w:proofErr w:type="spellStart"/>
      <w:r>
        <w:t>DrawTree</w:t>
      </w:r>
      <w:proofErr w:type="spellEnd"/>
      <w:r>
        <w:t>(</w:t>
      </w:r>
      <w:proofErr w:type="spellStart"/>
      <w:proofErr w:type="gramStart"/>
      <w:r>
        <w:t>ax,x</w:t>
      </w:r>
      <w:proofErr w:type="gramEnd"/>
      <w:r>
        <w:t>,y,size,depth,T</w:t>
      </w:r>
      <w:proofErr w:type="spellEnd"/>
      <w:r>
        <w:t>):</w:t>
      </w:r>
    </w:p>
    <w:p w:rsidR="00A953D8" w:rsidRDefault="00A953D8" w:rsidP="00A953D8">
      <w:pPr>
        <w:pStyle w:val="NoSpacing"/>
      </w:pPr>
      <w:r>
        <w:lastRenderedPageBreak/>
        <w:t xml:space="preserve">    rad = 4</w:t>
      </w:r>
    </w:p>
    <w:p w:rsidR="00A953D8" w:rsidRDefault="00A953D8" w:rsidP="00A953D8">
      <w:pPr>
        <w:pStyle w:val="NoSpacing"/>
      </w:pPr>
      <w:r>
        <w:t xml:space="preserve">    if T is not None: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r>
        <w:t>draw_circle</w:t>
      </w:r>
      <w:proofErr w:type="spellEnd"/>
      <w:r>
        <w:t>(</w:t>
      </w:r>
      <w:proofErr w:type="gramStart"/>
      <w:r>
        <w:t>ax,[</w:t>
      </w:r>
      <w:proofErr w:type="spellStart"/>
      <w:proofErr w:type="gramEnd"/>
      <w:r>
        <w:t>x,y</w:t>
      </w:r>
      <w:proofErr w:type="spellEnd"/>
      <w:r>
        <w:t>],rad)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r>
        <w:t>ax.text</w:t>
      </w:r>
      <w:proofErr w:type="spellEnd"/>
      <w:r>
        <w:t>(x+2.</w:t>
      </w:r>
      <w:proofErr w:type="gramStart"/>
      <w:r>
        <w:t>2,y</w:t>
      </w:r>
      <w:proofErr w:type="gramEnd"/>
      <w:r>
        <w:t>-1.8,T.item,size=10)</w:t>
      </w:r>
    </w:p>
    <w:p w:rsidR="00A953D8" w:rsidRDefault="00A953D8" w:rsidP="00A953D8">
      <w:pPr>
        <w:pStyle w:val="NoSpacing"/>
      </w:pPr>
      <w:r>
        <w:t xml:space="preserve">    if </w:t>
      </w:r>
      <w:proofErr w:type="spellStart"/>
      <w:proofErr w:type="gramStart"/>
      <w:r>
        <w:t>T.left</w:t>
      </w:r>
      <w:proofErr w:type="spellEnd"/>
      <w:proofErr w:type="gramEnd"/>
      <w:r>
        <w:t xml:space="preserve"> is not None: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r>
        <w:t>draw_line</w:t>
      </w:r>
      <w:proofErr w:type="spellEnd"/>
      <w:r>
        <w:t>(</w:t>
      </w:r>
      <w:proofErr w:type="spellStart"/>
      <w:proofErr w:type="gramStart"/>
      <w:r>
        <w:t>ax,x</w:t>
      </w:r>
      <w:proofErr w:type="gramEnd"/>
      <w:r>
        <w:t>,y,x</w:t>
      </w:r>
      <w:proofErr w:type="spellEnd"/>
      <w:r>
        <w:t>-(2.5**depth),y-10)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r>
        <w:t>DrawTree</w:t>
      </w:r>
      <w:proofErr w:type="spellEnd"/>
      <w:r>
        <w:t>(</w:t>
      </w:r>
      <w:proofErr w:type="spellStart"/>
      <w:proofErr w:type="gramStart"/>
      <w:r>
        <w:t>ax,x</w:t>
      </w:r>
      <w:proofErr w:type="spellEnd"/>
      <w:proofErr w:type="gramEnd"/>
      <w:r>
        <w:t>-(2.5**depth),y-10,size,depth-1,T.left)</w:t>
      </w:r>
    </w:p>
    <w:p w:rsidR="00A953D8" w:rsidRDefault="00A953D8" w:rsidP="00A953D8">
      <w:pPr>
        <w:pStyle w:val="NoSpacing"/>
      </w:pPr>
      <w:r>
        <w:t xml:space="preserve">    if </w:t>
      </w:r>
      <w:proofErr w:type="spellStart"/>
      <w:proofErr w:type="gramStart"/>
      <w:r>
        <w:t>T.right</w:t>
      </w:r>
      <w:proofErr w:type="spellEnd"/>
      <w:proofErr w:type="gramEnd"/>
      <w:r>
        <w:t xml:space="preserve"> is not None: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r>
        <w:t>draw_line</w:t>
      </w:r>
      <w:proofErr w:type="spellEnd"/>
      <w:r>
        <w:t>(</w:t>
      </w:r>
      <w:proofErr w:type="spellStart"/>
      <w:proofErr w:type="gramStart"/>
      <w:r>
        <w:t>ax,x</w:t>
      </w:r>
      <w:proofErr w:type="gramEnd"/>
      <w:r>
        <w:t>+rad</w:t>
      </w:r>
      <w:proofErr w:type="spellEnd"/>
      <w:r>
        <w:t>*2,y,x+(2.5**depth),y-10)</w:t>
      </w:r>
    </w:p>
    <w:p w:rsidR="00A953D8" w:rsidRDefault="00A953D8" w:rsidP="00A953D8">
      <w:pPr>
        <w:pStyle w:val="NoSpacing"/>
      </w:pPr>
      <w:r>
        <w:t xml:space="preserve">        </w:t>
      </w:r>
      <w:proofErr w:type="spellStart"/>
      <w:r>
        <w:t>DrawTree</w:t>
      </w:r>
      <w:proofErr w:type="spellEnd"/>
      <w:r>
        <w:t>(</w:t>
      </w:r>
      <w:proofErr w:type="spellStart"/>
      <w:proofErr w:type="gramStart"/>
      <w:r>
        <w:t>ax,x</w:t>
      </w:r>
      <w:proofErr w:type="spellEnd"/>
      <w:proofErr w:type="gramEnd"/>
      <w:r>
        <w:t>+(2.5**depth),y-10,size,depth-1,T.right)</w:t>
      </w:r>
    </w:p>
    <w:p w:rsidR="00A953D8" w:rsidRDefault="00A953D8" w:rsidP="00A953D8">
      <w:pPr>
        <w:pStyle w:val="NoSpacing"/>
      </w:pPr>
      <w:r>
        <w:t xml:space="preserve">#draws lines equidistant </w:t>
      </w:r>
      <w:proofErr w:type="spellStart"/>
      <w:r>
        <w:t>aprt</w:t>
      </w:r>
      <w:proofErr w:type="spellEnd"/>
      <w:r>
        <w:t xml:space="preserve">      </w:t>
      </w:r>
    </w:p>
    <w:p w:rsidR="00A953D8" w:rsidRDefault="00A953D8" w:rsidP="00A953D8">
      <w:pPr>
        <w:pStyle w:val="NoSpacing"/>
      </w:pPr>
      <w:proofErr w:type="spellStart"/>
      <w:r>
        <w:t>def</w:t>
      </w:r>
      <w:proofErr w:type="spellEnd"/>
      <w:r>
        <w:t xml:space="preserve"> </w:t>
      </w:r>
      <w:proofErr w:type="spellStart"/>
      <w:r>
        <w:t>draw_</w:t>
      </w:r>
      <w:proofErr w:type="gramStart"/>
      <w:r>
        <w:t>line</w:t>
      </w:r>
      <w:proofErr w:type="spellEnd"/>
      <w:r>
        <w:t>(</w:t>
      </w:r>
      <w:proofErr w:type="gramEnd"/>
      <w:r>
        <w:t>ax, x1,y1,x2,y2):</w:t>
      </w:r>
    </w:p>
    <w:p w:rsidR="00A953D8" w:rsidRDefault="00A953D8" w:rsidP="00A953D8">
      <w:pPr>
        <w:pStyle w:val="NoSpacing"/>
      </w:pPr>
      <w:r>
        <w:t xml:space="preserve">    n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max( abs(x1-x2), abs(y1-y2)) )#the range of the lines</w:t>
      </w:r>
    </w:p>
    <w:p w:rsidR="00A953D8" w:rsidRDefault="00A953D8" w:rsidP="00A953D8">
      <w:pPr>
        <w:pStyle w:val="NoSpacing"/>
      </w:pPr>
      <w:r>
        <w:t xml:space="preserve">    x = </w:t>
      </w:r>
      <w:proofErr w:type="spellStart"/>
      <w:proofErr w:type="gramStart"/>
      <w:r>
        <w:t>np.linspace</w:t>
      </w:r>
      <w:proofErr w:type="spellEnd"/>
      <w:proofErr w:type="gramEnd"/>
      <w:r>
        <w:t>(x1,x2,n)</w:t>
      </w:r>
    </w:p>
    <w:p w:rsidR="00A953D8" w:rsidRDefault="00A953D8" w:rsidP="00A953D8">
      <w:pPr>
        <w:pStyle w:val="NoSpacing"/>
      </w:pPr>
      <w:r>
        <w:t xml:space="preserve">    y = </w:t>
      </w:r>
      <w:proofErr w:type="spellStart"/>
      <w:proofErr w:type="gramStart"/>
      <w:r>
        <w:t>np.linspace</w:t>
      </w:r>
      <w:proofErr w:type="spellEnd"/>
      <w:proofErr w:type="gramEnd"/>
      <w:r>
        <w:t>(y1,y2,n)</w:t>
      </w:r>
    </w:p>
    <w:p w:rsidR="00A953D8" w:rsidRDefault="00A953D8" w:rsidP="00A953D8">
      <w:pPr>
        <w:pStyle w:val="NoSpacing"/>
      </w:pPr>
      <w:r>
        <w:t xml:space="preserve">    </w:t>
      </w:r>
      <w:proofErr w:type="spellStart"/>
      <w:proofErr w:type="gramStart"/>
      <w:r>
        <w:t>ax.plot</w:t>
      </w:r>
      <w:proofErr w:type="spellEnd"/>
      <w:proofErr w:type="gramEnd"/>
      <w:r>
        <w:t>(</w:t>
      </w:r>
      <w:proofErr w:type="spellStart"/>
      <w:r>
        <w:t>x,y,color</w:t>
      </w:r>
      <w:proofErr w:type="spellEnd"/>
      <w:r>
        <w:t>='k')</w:t>
      </w:r>
    </w:p>
    <w:p w:rsidR="00A953D8" w:rsidRDefault="00A953D8" w:rsidP="00A953D8">
      <w:pPr>
        <w:pStyle w:val="NoSpacing"/>
      </w:pPr>
    </w:p>
    <w:p w:rsidR="00A953D8" w:rsidRDefault="00A953D8" w:rsidP="00A953D8">
      <w:pPr>
        <w:pStyle w:val="NoSpacing"/>
      </w:pPr>
      <w:proofErr w:type="spellStart"/>
      <w:r>
        <w:t>def</w:t>
      </w:r>
      <w:proofErr w:type="spellEnd"/>
      <w:r>
        <w:t xml:space="preserve"> </w:t>
      </w:r>
      <w:proofErr w:type="spellStart"/>
      <w:r>
        <w:t>draw_circle</w:t>
      </w:r>
      <w:proofErr w:type="spellEnd"/>
      <w:r>
        <w:t>(</w:t>
      </w:r>
      <w:proofErr w:type="spellStart"/>
      <w:proofErr w:type="gramStart"/>
      <w:r>
        <w:t>ax,center</w:t>
      </w:r>
      <w:proofErr w:type="gramEnd"/>
      <w:r>
        <w:t>,radius</w:t>
      </w:r>
      <w:proofErr w:type="spellEnd"/>
      <w:r>
        <w:t>):</w:t>
      </w:r>
    </w:p>
    <w:p w:rsidR="00A953D8" w:rsidRDefault="00A953D8" w:rsidP="00A953D8">
      <w:pPr>
        <w:pStyle w:val="NoSpacing"/>
      </w:pPr>
      <w:r>
        <w:t xml:space="preserve">    </w:t>
      </w:r>
      <w:proofErr w:type="spellStart"/>
      <w:proofErr w:type="gramStart"/>
      <w:r>
        <w:t>x,y</w:t>
      </w:r>
      <w:proofErr w:type="spellEnd"/>
      <w:proofErr w:type="gramEnd"/>
      <w:r>
        <w:t xml:space="preserve"> = circle(</w:t>
      </w:r>
      <w:proofErr w:type="spellStart"/>
      <w:r>
        <w:t>center,radius</w:t>
      </w:r>
      <w:proofErr w:type="spellEnd"/>
      <w:r>
        <w:t>)</w:t>
      </w:r>
    </w:p>
    <w:p w:rsidR="00A953D8" w:rsidRDefault="00A953D8" w:rsidP="00A953D8">
      <w:pPr>
        <w:pStyle w:val="NoSpacing"/>
      </w:pPr>
      <w:r>
        <w:t xml:space="preserve">    </w:t>
      </w:r>
      <w:proofErr w:type="spellStart"/>
      <w:proofErr w:type="gramStart"/>
      <w:r>
        <w:t>ax.plot</w:t>
      </w:r>
      <w:proofErr w:type="spellEnd"/>
      <w:proofErr w:type="gramEnd"/>
      <w:r>
        <w:t>((</w:t>
      </w:r>
      <w:proofErr w:type="spellStart"/>
      <w:r>
        <w:t>x+radius</w:t>
      </w:r>
      <w:proofErr w:type="spellEnd"/>
      <w:r>
        <w:t>),</w:t>
      </w:r>
      <w:proofErr w:type="spellStart"/>
      <w:r>
        <w:t>y,color</w:t>
      </w:r>
      <w:proofErr w:type="spellEnd"/>
      <w:r>
        <w:t>=(0,0,0))</w:t>
      </w:r>
    </w:p>
    <w:p w:rsidR="00A953D8" w:rsidRDefault="00A953D8" w:rsidP="00A953D8">
      <w:pPr>
        <w:pStyle w:val="NoSpacing"/>
      </w:pPr>
    </w:p>
    <w:p w:rsidR="00A953D8" w:rsidRDefault="00A953D8" w:rsidP="00A953D8">
      <w:pPr>
        <w:pStyle w:val="NoSpacing"/>
      </w:pPr>
    </w:p>
    <w:p w:rsidR="00A953D8" w:rsidRDefault="00A953D8" w:rsidP="00A953D8">
      <w:pPr>
        <w:pStyle w:val="NoSpacing"/>
      </w:pPr>
      <w:proofErr w:type="spellStart"/>
      <w:r>
        <w:t>def</w:t>
      </w:r>
      <w:proofErr w:type="spellEnd"/>
      <w:r>
        <w:t xml:space="preserve"> circle(</w:t>
      </w:r>
      <w:proofErr w:type="spellStart"/>
      <w:proofErr w:type="gramStart"/>
      <w:r>
        <w:t>center,rad</w:t>
      </w:r>
      <w:proofErr w:type="spellEnd"/>
      <w:proofErr w:type="gramEnd"/>
      <w:r>
        <w:t>):</w:t>
      </w:r>
    </w:p>
    <w:p w:rsidR="00A953D8" w:rsidRDefault="00A953D8" w:rsidP="00A953D8">
      <w:pPr>
        <w:pStyle w:val="NoSpacing"/>
      </w:pPr>
      <w:r>
        <w:lastRenderedPageBreak/>
        <w:t xml:space="preserve">    n = </w:t>
      </w:r>
      <w:proofErr w:type="spellStart"/>
      <w:r>
        <w:t>int</w:t>
      </w:r>
      <w:proofErr w:type="spellEnd"/>
      <w:r>
        <w:t>(4*</w:t>
      </w:r>
      <w:proofErr w:type="gramStart"/>
      <w:r>
        <w:t>rad*</w:t>
      </w:r>
      <w:proofErr w:type="spellStart"/>
      <w:r>
        <w:t>math.pi</w:t>
      </w:r>
      <w:proofErr w:type="spellEnd"/>
      <w:r>
        <w:t>)#</w:t>
      </w:r>
      <w:proofErr w:type="gramEnd"/>
      <w:r>
        <w:t>radius of each circle</w:t>
      </w:r>
    </w:p>
    <w:p w:rsidR="00A953D8" w:rsidRDefault="00A953D8" w:rsidP="00A953D8">
      <w:pPr>
        <w:pStyle w:val="NoSpacing"/>
      </w:pPr>
      <w:r>
        <w:t xml:space="preserve">    t = </w:t>
      </w:r>
      <w:proofErr w:type="spellStart"/>
      <w:proofErr w:type="gramStart"/>
      <w:r>
        <w:t>np.linspace</w:t>
      </w:r>
      <w:proofErr w:type="spellEnd"/>
      <w:proofErr w:type="gramEnd"/>
      <w:r>
        <w:t>(0,6.3,n)#creating the circles</w:t>
      </w:r>
    </w:p>
    <w:p w:rsidR="00A953D8" w:rsidRDefault="00A953D8" w:rsidP="00A953D8">
      <w:pPr>
        <w:pStyle w:val="NoSpacing"/>
      </w:pPr>
      <w:r>
        <w:t xml:space="preserve">    x = center[</w:t>
      </w:r>
      <w:proofErr w:type="gramStart"/>
      <w:r>
        <w:t>0]+</w:t>
      </w:r>
      <w:proofErr w:type="gramEnd"/>
      <w:r>
        <w:t>rad*</w:t>
      </w:r>
      <w:proofErr w:type="spellStart"/>
      <w:r>
        <w:t>np.sin</w:t>
      </w:r>
      <w:proofErr w:type="spellEnd"/>
      <w:r>
        <w:t>(t)</w:t>
      </w:r>
    </w:p>
    <w:p w:rsidR="00A953D8" w:rsidRDefault="00A953D8" w:rsidP="00A953D8">
      <w:pPr>
        <w:pStyle w:val="NoSpacing"/>
      </w:pPr>
      <w:r>
        <w:t xml:space="preserve">    y = center[</w:t>
      </w:r>
      <w:proofErr w:type="gramStart"/>
      <w:r>
        <w:t>1]+</w:t>
      </w:r>
      <w:proofErr w:type="gramEnd"/>
      <w:r>
        <w:t>rad*</w:t>
      </w:r>
      <w:proofErr w:type="spellStart"/>
      <w:r>
        <w:t>np.cos</w:t>
      </w:r>
      <w:proofErr w:type="spellEnd"/>
      <w:r>
        <w:t>(t)</w:t>
      </w:r>
    </w:p>
    <w:p w:rsidR="00A953D8" w:rsidRDefault="00A953D8" w:rsidP="00A953D8">
      <w:pPr>
        <w:pStyle w:val="NoSpacing"/>
      </w:pPr>
      <w:r>
        <w:t xml:space="preserve">    return </w:t>
      </w:r>
      <w:proofErr w:type="spellStart"/>
      <w:proofErr w:type="gramStart"/>
      <w:r>
        <w:t>x,y</w:t>
      </w:r>
      <w:proofErr w:type="spellEnd"/>
      <w:proofErr w:type="gramEnd"/>
      <w:r>
        <w:t xml:space="preserve"> </w:t>
      </w:r>
    </w:p>
    <w:p w:rsidR="00A953D8" w:rsidRDefault="00A953D8" w:rsidP="00A953D8">
      <w:pPr>
        <w:pStyle w:val="NoSpacing"/>
      </w:pPr>
      <w:r>
        <w:t>###################################################</w:t>
      </w:r>
    </w:p>
    <w:p w:rsidR="00A953D8" w:rsidRDefault="00A953D8" w:rsidP="00A953D8">
      <w:pPr>
        <w:pStyle w:val="NoSpacing"/>
      </w:pPr>
      <w:r>
        <w:t>T = None</w:t>
      </w:r>
    </w:p>
    <w:p w:rsidR="00A953D8" w:rsidRDefault="00A953D8" w:rsidP="00A953D8">
      <w:pPr>
        <w:pStyle w:val="NoSpacing"/>
      </w:pPr>
      <w:r>
        <w:t>A = [10,4,15,2,8,12,18,1,3,5,9,7]</w:t>
      </w:r>
    </w:p>
    <w:p w:rsidR="00A953D8" w:rsidRDefault="00A953D8" w:rsidP="00A953D8">
      <w:pPr>
        <w:pStyle w:val="NoSpacing"/>
      </w:pPr>
      <w:proofErr w:type="spellStart"/>
      <w:r>
        <w:t>sortedArray</w:t>
      </w:r>
      <w:proofErr w:type="spellEnd"/>
      <w:r>
        <w:t xml:space="preserve"> = [1,2,3,4,6,7,8,9]</w:t>
      </w:r>
    </w:p>
    <w:p w:rsidR="00A953D8" w:rsidRDefault="00A953D8" w:rsidP="00A953D8">
      <w:pPr>
        <w:pStyle w:val="NoSpacing"/>
      </w:pPr>
    </w:p>
    <w:p w:rsidR="00A953D8" w:rsidRDefault="00A953D8" w:rsidP="00A953D8">
      <w:pPr>
        <w:pStyle w:val="NoSpacing"/>
      </w:pPr>
      <w:r>
        <w:t>#creates tree form array A</w:t>
      </w:r>
    </w:p>
    <w:p w:rsidR="00A953D8" w:rsidRDefault="00A953D8" w:rsidP="00A953D8">
      <w:pPr>
        <w:pStyle w:val="NoSpacing"/>
      </w:pPr>
      <w:r>
        <w:t>for a in A:</w:t>
      </w:r>
    </w:p>
    <w:p w:rsidR="00A953D8" w:rsidRDefault="00A953D8" w:rsidP="00A953D8">
      <w:pPr>
        <w:pStyle w:val="NoSpacing"/>
      </w:pPr>
      <w:r>
        <w:t xml:space="preserve">    T = Insert(</w:t>
      </w:r>
      <w:proofErr w:type="spellStart"/>
      <w:proofErr w:type="gramStart"/>
      <w:r>
        <w:t>T,a</w:t>
      </w:r>
      <w:proofErr w:type="spellEnd"/>
      <w:proofErr w:type="gramEnd"/>
      <w:r>
        <w:t>)</w:t>
      </w:r>
    </w:p>
    <w:p w:rsidR="00A953D8" w:rsidRDefault="00A953D8" w:rsidP="00A953D8">
      <w:pPr>
        <w:pStyle w:val="NoSpacing"/>
      </w:pPr>
      <w:r>
        <w:t xml:space="preserve">    </w:t>
      </w:r>
    </w:p>
    <w:p w:rsidR="00A953D8" w:rsidRDefault="00A953D8" w:rsidP="00A953D8">
      <w:pPr>
        <w:pStyle w:val="NoSpacing"/>
      </w:pPr>
      <w:proofErr w:type="spellStart"/>
      <w:r>
        <w:t>InOrder</w:t>
      </w:r>
      <w:proofErr w:type="spellEnd"/>
      <w:r>
        <w:t>(T)</w:t>
      </w:r>
    </w:p>
    <w:p w:rsidR="00A953D8" w:rsidRDefault="00A953D8" w:rsidP="00A953D8">
      <w:pPr>
        <w:pStyle w:val="NoSpacing"/>
      </w:pPr>
    </w:p>
    <w:p w:rsidR="00A953D8" w:rsidRDefault="00A953D8" w:rsidP="00A953D8">
      <w:pPr>
        <w:pStyle w:val="NoSpacing"/>
      </w:pPr>
      <w:r>
        <w:t>#part 2 iterative search</w:t>
      </w:r>
    </w:p>
    <w:p w:rsidR="00A953D8" w:rsidRDefault="00A953D8" w:rsidP="00A953D8">
      <w:pPr>
        <w:pStyle w:val="NoSpacing"/>
      </w:pPr>
      <w:r>
        <w:t xml:space="preserve">result = </w:t>
      </w:r>
      <w:proofErr w:type="spellStart"/>
      <w:r>
        <w:t>IterativeFind</w:t>
      </w:r>
      <w:proofErr w:type="spellEnd"/>
      <w:r>
        <w:t>(T,9)</w:t>
      </w:r>
    </w:p>
    <w:p w:rsidR="00A953D8" w:rsidRDefault="00A953D8" w:rsidP="00A953D8">
      <w:pPr>
        <w:pStyle w:val="NoSpacing"/>
      </w:pPr>
    </w:p>
    <w:p w:rsidR="00A953D8" w:rsidRDefault="00A953D8" w:rsidP="00A953D8">
      <w:pPr>
        <w:pStyle w:val="NoSpacing"/>
      </w:pPr>
      <w:proofErr w:type="gramStart"/>
      <w:r>
        <w:t>print(</w:t>
      </w:r>
      <w:proofErr w:type="gramEnd"/>
      <w:r>
        <w:t>)</w:t>
      </w:r>
    </w:p>
    <w:p w:rsidR="00A953D8" w:rsidRDefault="00A953D8" w:rsidP="00A953D8">
      <w:pPr>
        <w:pStyle w:val="NoSpacing"/>
      </w:pPr>
    </w:p>
    <w:p w:rsidR="00A953D8" w:rsidRDefault="00A953D8" w:rsidP="00A953D8">
      <w:pPr>
        <w:pStyle w:val="NoSpacing"/>
      </w:pPr>
      <w:r>
        <w:t>#returns the total depth of the tree</w:t>
      </w:r>
    </w:p>
    <w:p w:rsidR="00A953D8" w:rsidRDefault="00A953D8" w:rsidP="00A953D8">
      <w:pPr>
        <w:pStyle w:val="NoSpacing"/>
      </w:pPr>
      <w:proofErr w:type="spellStart"/>
      <w:r>
        <w:t>depthMax</w:t>
      </w:r>
      <w:proofErr w:type="spellEnd"/>
      <w:r>
        <w:t xml:space="preserve"> = </w:t>
      </w:r>
      <w:proofErr w:type="spellStart"/>
      <w:r>
        <w:t>countDepth</w:t>
      </w:r>
      <w:proofErr w:type="spellEnd"/>
      <w:r>
        <w:t>(T)</w:t>
      </w:r>
    </w:p>
    <w:p w:rsidR="00A953D8" w:rsidRDefault="00A953D8" w:rsidP="00A953D8">
      <w:pPr>
        <w:pStyle w:val="NoSpacing"/>
      </w:pPr>
      <w:proofErr w:type="gramStart"/>
      <w:r>
        <w:lastRenderedPageBreak/>
        <w:t>print(</w:t>
      </w:r>
      <w:proofErr w:type="gramEnd"/>
      <w:r>
        <w:t xml:space="preserve">'depth of tree is:', </w:t>
      </w:r>
      <w:proofErr w:type="spellStart"/>
      <w:r>
        <w:t>depthMax</w:t>
      </w:r>
      <w:proofErr w:type="spellEnd"/>
      <w:r>
        <w:t>)</w:t>
      </w:r>
    </w:p>
    <w:p w:rsidR="00A953D8" w:rsidRDefault="00A953D8" w:rsidP="00A953D8">
      <w:pPr>
        <w:pStyle w:val="NoSpacing"/>
      </w:pPr>
      <w:proofErr w:type="gramStart"/>
      <w:r>
        <w:t>print(</w:t>
      </w:r>
      <w:proofErr w:type="gramEnd"/>
      <w:r>
        <w:t>)</w:t>
      </w:r>
    </w:p>
    <w:p w:rsidR="00A953D8" w:rsidRDefault="00A953D8" w:rsidP="00A953D8">
      <w:pPr>
        <w:pStyle w:val="NoSpacing"/>
      </w:pPr>
    </w:p>
    <w:p w:rsidR="00A953D8" w:rsidRDefault="00A953D8" w:rsidP="00A953D8">
      <w:pPr>
        <w:pStyle w:val="NoSpacing"/>
      </w:pPr>
      <w:r>
        <w:t>#draws tree image in graph</w:t>
      </w:r>
    </w:p>
    <w:p w:rsidR="00A953D8" w:rsidRDefault="00A953D8" w:rsidP="00A953D8">
      <w:pPr>
        <w:pStyle w:val="NoSpacing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:rsidR="00A953D8" w:rsidRDefault="00A953D8" w:rsidP="00A953D8">
      <w:pPr>
        <w:pStyle w:val="NoSpacing"/>
      </w:pPr>
      <w:proofErr w:type="spellStart"/>
      <w:r>
        <w:t>ax.set_</w:t>
      </w:r>
      <w:proofErr w:type="gramStart"/>
      <w:r>
        <w:t>aspect</w:t>
      </w:r>
      <w:proofErr w:type="spellEnd"/>
      <w:r>
        <w:t>(</w:t>
      </w:r>
      <w:proofErr w:type="gramEnd"/>
      <w:r>
        <w:t>1.0)</w:t>
      </w:r>
    </w:p>
    <w:p w:rsidR="00A953D8" w:rsidRDefault="00A953D8" w:rsidP="00A953D8">
      <w:pPr>
        <w:pStyle w:val="NoSpacing"/>
      </w:pPr>
      <w:r>
        <w:t>#draws tree for part 1</w:t>
      </w:r>
    </w:p>
    <w:p w:rsidR="00A953D8" w:rsidRDefault="00A953D8" w:rsidP="00A953D8">
      <w:pPr>
        <w:pStyle w:val="NoSpacing"/>
      </w:pPr>
      <w:proofErr w:type="spellStart"/>
      <w:r>
        <w:t>DrawTree</w:t>
      </w:r>
      <w:proofErr w:type="spellEnd"/>
      <w:r>
        <w:t>(ax,0,0,</w:t>
      </w:r>
      <w:proofErr w:type="gramStart"/>
      <w:r>
        <w:t>30,depthMax</w:t>
      </w:r>
      <w:proofErr w:type="gramEnd"/>
      <w:r>
        <w:t>,T)</w:t>
      </w:r>
    </w:p>
    <w:p w:rsidR="00A953D8" w:rsidRDefault="00A953D8" w:rsidP="00A953D8">
      <w:pPr>
        <w:pStyle w:val="NoSpacing"/>
      </w:pPr>
    </w:p>
    <w:p w:rsidR="00A953D8" w:rsidRDefault="00A953D8" w:rsidP="00A953D8">
      <w:pPr>
        <w:pStyle w:val="NoSpacing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:rsidR="00A953D8" w:rsidRDefault="00A953D8" w:rsidP="00A953D8">
      <w:pPr>
        <w:pStyle w:val="NoSpacing"/>
      </w:pPr>
      <w:proofErr w:type="spellStart"/>
      <w:proofErr w:type="gramStart"/>
      <w:r>
        <w:t>plt.axis</w:t>
      </w:r>
      <w:proofErr w:type="spellEnd"/>
      <w:proofErr w:type="gramEnd"/>
      <w:r>
        <w:t>('off')</w:t>
      </w:r>
    </w:p>
    <w:p w:rsidR="00A953D8" w:rsidRDefault="00A953D8" w:rsidP="00A953D8">
      <w:pPr>
        <w:pStyle w:val="NoSpacing"/>
      </w:pPr>
      <w:proofErr w:type="gramStart"/>
      <w:r>
        <w:t>print(</w:t>
      </w:r>
      <w:proofErr w:type="gramEnd"/>
      <w:r>
        <w:t>)</w:t>
      </w:r>
    </w:p>
    <w:p w:rsidR="00A953D8" w:rsidRDefault="00A953D8" w:rsidP="00A953D8">
      <w:pPr>
        <w:pStyle w:val="NoSpacing"/>
      </w:pPr>
    </w:p>
    <w:p w:rsidR="00A953D8" w:rsidRDefault="00A953D8" w:rsidP="00A953D8">
      <w:pPr>
        <w:pStyle w:val="NoSpacing"/>
      </w:pPr>
      <w:r>
        <w:t>#part 4 extracting elements form BST to create array of sorted items</w:t>
      </w:r>
    </w:p>
    <w:p w:rsidR="00A953D8" w:rsidRDefault="00A953D8" w:rsidP="00A953D8">
      <w:pPr>
        <w:pStyle w:val="NoSpacing"/>
      </w:pPr>
      <w:proofErr w:type="spellStart"/>
      <w:r>
        <w:t>extractionArray</w:t>
      </w:r>
      <w:proofErr w:type="spellEnd"/>
      <w:r>
        <w:t xml:space="preserve"> = []</w:t>
      </w:r>
    </w:p>
    <w:p w:rsidR="00A953D8" w:rsidRDefault="00A953D8" w:rsidP="00A953D8">
      <w:pPr>
        <w:pStyle w:val="NoSpacing"/>
      </w:pPr>
      <w:r>
        <w:t xml:space="preserve">array = </w:t>
      </w:r>
      <w:proofErr w:type="spellStart"/>
      <w:r>
        <w:t>extractInOrder</w:t>
      </w:r>
      <w:proofErr w:type="spellEnd"/>
      <w:r>
        <w:t>(</w:t>
      </w:r>
      <w:proofErr w:type="spellStart"/>
      <w:proofErr w:type="gramStart"/>
      <w:r>
        <w:t>T,extractionArray</w:t>
      </w:r>
      <w:proofErr w:type="spellEnd"/>
      <w:proofErr w:type="gramEnd"/>
      <w:r>
        <w:t>)</w:t>
      </w:r>
    </w:p>
    <w:p w:rsidR="00A953D8" w:rsidRDefault="00A953D8" w:rsidP="00A953D8">
      <w:pPr>
        <w:pStyle w:val="NoSpacing"/>
      </w:pPr>
    </w:p>
    <w:p w:rsidR="00A953D8" w:rsidRDefault="00A953D8" w:rsidP="00A953D8">
      <w:pPr>
        <w:pStyle w:val="NoSpacing"/>
      </w:pPr>
      <w:proofErr w:type="gramStart"/>
      <w:r>
        <w:t>print(</w:t>
      </w:r>
      <w:proofErr w:type="gramEnd"/>
      <w:r>
        <w:t xml:space="preserve">'printing array extracted from </w:t>
      </w:r>
      <w:proofErr w:type="spellStart"/>
      <w:r>
        <w:t>bst</w:t>
      </w:r>
      <w:proofErr w:type="spellEnd"/>
      <w:r>
        <w:t>:')</w:t>
      </w:r>
    </w:p>
    <w:p w:rsidR="00A953D8" w:rsidRDefault="00A953D8" w:rsidP="00A953D8">
      <w:pPr>
        <w:pStyle w:val="NoSpacing"/>
      </w:pPr>
      <w:r>
        <w:t>print(array)</w:t>
      </w:r>
    </w:p>
    <w:p w:rsidR="00A953D8" w:rsidRDefault="00A953D8" w:rsidP="00A953D8">
      <w:pPr>
        <w:pStyle w:val="NoSpacing"/>
      </w:pPr>
      <w:proofErr w:type="gramStart"/>
      <w:r>
        <w:t>print(</w:t>
      </w:r>
      <w:proofErr w:type="gramEnd"/>
      <w:r>
        <w:t>)</w:t>
      </w:r>
    </w:p>
    <w:p w:rsidR="00A953D8" w:rsidRDefault="00A953D8" w:rsidP="00A953D8">
      <w:pPr>
        <w:pStyle w:val="NoSpacing"/>
      </w:pPr>
      <w:r>
        <w:t xml:space="preserve">    </w:t>
      </w:r>
    </w:p>
    <w:p w:rsidR="00A953D8" w:rsidRDefault="00A953D8" w:rsidP="00A953D8">
      <w:pPr>
        <w:pStyle w:val="NoSpacing"/>
      </w:pPr>
      <w:r>
        <w:t>#part 5</w:t>
      </w:r>
    </w:p>
    <w:p w:rsidR="00A953D8" w:rsidRDefault="00A953D8" w:rsidP="00A953D8">
      <w:pPr>
        <w:pStyle w:val="NoSpacing"/>
      </w:pPr>
      <w:proofErr w:type="spellStart"/>
      <w:r>
        <w:t>ShowDepths</w:t>
      </w:r>
      <w:proofErr w:type="spellEnd"/>
      <w:r>
        <w:t>(T)</w:t>
      </w:r>
    </w:p>
    <w:p w:rsidR="00A953D8" w:rsidRDefault="00A953D8" w:rsidP="00A953D8">
      <w:pPr>
        <w:pStyle w:val="NoSpacing"/>
      </w:pPr>
    </w:p>
    <w:p w:rsidR="00A953D8" w:rsidRDefault="00A953D8" w:rsidP="00A953D8">
      <w:pPr>
        <w:pStyle w:val="NoSpacing"/>
      </w:pPr>
      <w:r>
        <w:t xml:space="preserve">#part 3 builds </w:t>
      </w:r>
      <w:proofErr w:type="spellStart"/>
      <w:r>
        <w:t>bst</w:t>
      </w:r>
      <w:proofErr w:type="spellEnd"/>
      <w:r>
        <w:t xml:space="preserve"> form sorted array</w:t>
      </w:r>
    </w:p>
    <w:p w:rsidR="00A953D8" w:rsidRDefault="00A953D8" w:rsidP="00A953D8">
      <w:pPr>
        <w:pStyle w:val="NoSpacing"/>
      </w:pPr>
      <w:proofErr w:type="gramStart"/>
      <w:r>
        <w:t>print(</w:t>
      </w:r>
      <w:proofErr w:type="gramEnd"/>
      <w:r>
        <w:t xml:space="preserve">'building </w:t>
      </w:r>
      <w:proofErr w:type="spellStart"/>
      <w:r>
        <w:t>bst</w:t>
      </w:r>
      <w:proofErr w:type="spellEnd"/>
      <w:r>
        <w:t xml:space="preserve"> from sorted array')</w:t>
      </w:r>
    </w:p>
    <w:p w:rsidR="00A953D8" w:rsidRDefault="00A953D8" w:rsidP="00A953D8">
      <w:pPr>
        <w:pStyle w:val="NoSpacing"/>
      </w:pPr>
      <w:r>
        <w:t xml:space="preserve">T = </w:t>
      </w:r>
      <w:proofErr w:type="spellStart"/>
      <w:r>
        <w:t>buildBST</w:t>
      </w:r>
      <w:proofErr w:type="spellEnd"/>
      <w:r>
        <w:t>(</w:t>
      </w:r>
      <w:proofErr w:type="spellStart"/>
      <w:r>
        <w:t>sortedArray</w:t>
      </w:r>
      <w:proofErr w:type="spellEnd"/>
      <w:r>
        <w:t>)</w:t>
      </w:r>
    </w:p>
    <w:p w:rsidR="00A953D8" w:rsidRDefault="00A953D8" w:rsidP="00A953D8">
      <w:pPr>
        <w:pStyle w:val="NoSpacing"/>
      </w:pPr>
      <w:proofErr w:type="spellStart"/>
      <w:proofErr w:type="gramStart"/>
      <w:r>
        <w:t>InOrderD</w:t>
      </w:r>
      <w:proofErr w:type="spellEnd"/>
      <w:r>
        <w:t>(</w:t>
      </w:r>
      <w:proofErr w:type="gramEnd"/>
      <w:r>
        <w:t>T,' ')</w:t>
      </w:r>
    </w:p>
    <w:p w:rsidR="00A953D8" w:rsidRPr="00A953D8" w:rsidRDefault="00A953D8" w:rsidP="00553048">
      <w:pPr>
        <w:pStyle w:val="NoSpacing"/>
        <w:ind w:firstLine="720"/>
      </w:pPr>
    </w:p>
    <w:p w:rsidR="001E3EA1" w:rsidRPr="000241C8" w:rsidRDefault="001E3EA1" w:rsidP="00553048">
      <w:pPr>
        <w:pStyle w:val="NoSpacing"/>
        <w:ind w:firstLine="720"/>
      </w:pPr>
    </w:p>
    <w:sectPr w:rsidR="001E3EA1" w:rsidRPr="000241C8">
      <w:headerReference w:type="first" r:id="rId21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2835" w:rsidRDefault="00B32835">
      <w:pPr>
        <w:spacing w:line="240" w:lineRule="auto"/>
      </w:pPr>
      <w:r>
        <w:separator/>
      </w:r>
    </w:p>
    <w:p w:rsidR="00B32835" w:rsidRDefault="00B32835"/>
  </w:endnote>
  <w:endnote w:type="continuationSeparator" w:id="0">
    <w:p w:rsidR="00B32835" w:rsidRDefault="00B32835">
      <w:pPr>
        <w:spacing w:line="240" w:lineRule="auto"/>
      </w:pPr>
      <w:r>
        <w:continuationSeparator/>
      </w:r>
    </w:p>
    <w:p w:rsidR="00B32835" w:rsidRDefault="00B3283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2835" w:rsidRDefault="00B32835">
      <w:pPr>
        <w:spacing w:line="240" w:lineRule="auto"/>
      </w:pPr>
      <w:r>
        <w:separator/>
      </w:r>
    </w:p>
    <w:p w:rsidR="00B32835" w:rsidRDefault="00B32835"/>
  </w:footnote>
  <w:footnote w:type="continuationSeparator" w:id="0">
    <w:p w:rsidR="00B32835" w:rsidRDefault="00B32835">
      <w:pPr>
        <w:spacing w:line="240" w:lineRule="auto"/>
      </w:pPr>
      <w:r>
        <w:continuationSeparator/>
      </w:r>
    </w:p>
    <w:p w:rsidR="00B32835" w:rsidRDefault="00B3283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1978" w:rsidRDefault="005D3A03">
    <w:pPr>
      <w:pStyle w:val="Header"/>
      <w:rPr>
        <w:rStyle w:val="Strong"/>
      </w:rPr>
    </w:pPr>
    <w:r>
      <w:t xml:space="preserve">Running head: </w:t>
    </w:r>
    <w:sdt>
      <w:sdtPr>
        <w:rPr>
          <w:rStyle w:val="Strong"/>
        </w:rPr>
        <w:alias w:val="Running head"/>
        <w:tag w:val=""/>
        <w:id w:val="-696842620"/>
        <w:placeholder>
          <w:docPart w:val="4882744661F3C848A9AC54030D34E29D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0241C8">
          <w:rPr>
            <w:rStyle w:val="Strong"/>
          </w:rPr>
          <w:t>Lab 3 Report</w:t>
        </w:r>
      </w:sdtContent>
    </w:sdt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0D3F41"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3"/>
  </w:num>
  <w:num w:numId="13">
    <w:abstractNumId w:val="11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3C2"/>
    <w:rsid w:val="000241C8"/>
    <w:rsid w:val="000D3F41"/>
    <w:rsid w:val="0015748A"/>
    <w:rsid w:val="001A33BF"/>
    <w:rsid w:val="001A4AD2"/>
    <w:rsid w:val="001C4B35"/>
    <w:rsid w:val="001E3EA1"/>
    <w:rsid w:val="002136F4"/>
    <w:rsid w:val="00287222"/>
    <w:rsid w:val="003003C2"/>
    <w:rsid w:val="00326752"/>
    <w:rsid w:val="00352DF7"/>
    <w:rsid w:val="00355DCA"/>
    <w:rsid w:val="003872B0"/>
    <w:rsid w:val="00463C9E"/>
    <w:rsid w:val="004F077A"/>
    <w:rsid w:val="0053549A"/>
    <w:rsid w:val="00551A02"/>
    <w:rsid w:val="00553048"/>
    <w:rsid w:val="005534FA"/>
    <w:rsid w:val="00553922"/>
    <w:rsid w:val="00573FCE"/>
    <w:rsid w:val="005A4CED"/>
    <w:rsid w:val="005D3A03"/>
    <w:rsid w:val="005E2C98"/>
    <w:rsid w:val="006447AB"/>
    <w:rsid w:val="006712FD"/>
    <w:rsid w:val="00685DDB"/>
    <w:rsid w:val="008002C0"/>
    <w:rsid w:val="00871E8F"/>
    <w:rsid w:val="008C5323"/>
    <w:rsid w:val="008F0E9F"/>
    <w:rsid w:val="00915BFB"/>
    <w:rsid w:val="009A39F4"/>
    <w:rsid w:val="009A6A3B"/>
    <w:rsid w:val="00A20B5D"/>
    <w:rsid w:val="00A42962"/>
    <w:rsid w:val="00A57236"/>
    <w:rsid w:val="00A917BF"/>
    <w:rsid w:val="00A953D8"/>
    <w:rsid w:val="00B32835"/>
    <w:rsid w:val="00B55A15"/>
    <w:rsid w:val="00B823AA"/>
    <w:rsid w:val="00B97FB0"/>
    <w:rsid w:val="00BA45DB"/>
    <w:rsid w:val="00BC224C"/>
    <w:rsid w:val="00BF406C"/>
    <w:rsid w:val="00BF4184"/>
    <w:rsid w:val="00C0601E"/>
    <w:rsid w:val="00C102C2"/>
    <w:rsid w:val="00C17E83"/>
    <w:rsid w:val="00C31D30"/>
    <w:rsid w:val="00C6364A"/>
    <w:rsid w:val="00C81CC9"/>
    <w:rsid w:val="00C912A5"/>
    <w:rsid w:val="00CC2D6A"/>
    <w:rsid w:val="00CD6E39"/>
    <w:rsid w:val="00CE7C3A"/>
    <w:rsid w:val="00CF6E91"/>
    <w:rsid w:val="00D85B68"/>
    <w:rsid w:val="00D870A2"/>
    <w:rsid w:val="00E6004D"/>
    <w:rsid w:val="00E81978"/>
    <w:rsid w:val="00EC0F3B"/>
    <w:rsid w:val="00F379B7"/>
    <w:rsid w:val="00F525FA"/>
    <w:rsid w:val="00F5499F"/>
    <w:rsid w:val="00F71FEC"/>
    <w:rsid w:val="00FC6B96"/>
    <w:rsid w:val="00FE5DA2"/>
    <w:rsid w:val="00FE6BE7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937192"/>
  <w15:chartTrackingRefBased/>
  <w15:docId w15:val="{8874877B-5312-D344-BD97-774F28050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nicolefavela/Library/Containers/com.microsoft.Word/Data/Library/Application%20Support/Microsoft/Office/16.0/DTS/Search/%7b1EE94C39-06BD-184C-AB0C-11E16E203506%7dtf0398235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82744661F3C848A9AC54030D34E2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346856-46E9-2846-BC05-2728D256CB0A}"/>
      </w:docPartPr>
      <w:docPartBody>
        <w:p w:rsidR="00000000" w:rsidRDefault="0005456B">
          <w:pPr>
            <w:pStyle w:val="4882744661F3C848A9AC54030D34E29D"/>
          </w:pPr>
          <w:r>
            <w:t>[Include all figures in their own section, f</w:t>
          </w:r>
          <w:r>
            <w:t>ollowing references (and footnotes and tables, if applicable).  Include a numbered caption for each figure.  Use the Table/Figure style for easy spacing between figure and caption.]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56B"/>
    <w:rsid w:val="00054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5DC0BAC23E7EB4FA3AF0F38A7217C31">
    <w:name w:val="75DC0BAC23E7EB4FA3AF0F38A7217C31"/>
  </w:style>
  <w:style w:type="paragraph" w:customStyle="1" w:styleId="605CC31E4FFE734EBF84089F782F08B3">
    <w:name w:val="605CC31E4FFE734EBF84089F782F08B3"/>
  </w:style>
  <w:style w:type="paragraph" w:customStyle="1" w:styleId="D045A2D4ED8E5B408C32BA337105B717">
    <w:name w:val="D045A2D4ED8E5B408C32BA337105B717"/>
  </w:style>
  <w:style w:type="paragraph" w:customStyle="1" w:styleId="46E9EF8C4622AF4397103084522A520C">
    <w:name w:val="46E9EF8C4622AF4397103084522A520C"/>
  </w:style>
  <w:style w:type="paragraph" w:customStyle="1" w:styleId="33C78D7D5393E54B84AB9B268E9675AF">
    <w:name w:val="33C78D7D5393E54B84AB9B268E9675AF"/>
  </w:style>
  <w:style w:type="paragraph" w:customStyle="1" w:styleId="29FEC83D5159304FACE3D481F6B109CC">
    <w:name w:val="29FEC83D5159304FACE3D481F6B109CC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D76AFBB800FEAC4AADE0BA08126AF619">
    <w:name w:val="D76AFBB800FEAC4AADE0BA08126AF619"/>
  </w:style>
  <w:style w:type="paragraph" w:customStyle="1" w:styleId="E9B5E01C82880644B1DF20090032C8FC">
    <w:name w:val="E9B5E01C82880644B1DF20090032C8FC"/>
  </w:style>
  <w:style w:type="paragraph" w:customStyle="1" w:styleId="9C1EE0A50ACDE843840DFC6FB99B096B">
    <w:name w:val="9C1EE0A50ACDE843840DFC6FB99B096B"/>
  </w:style>
  <w:style w:type="paragraph" w:customStyle="1" w:styleId="A1C3A67AFD3A4A4FBE8B82E111FFD805">
    <w:name w:val="A1C3A67AFD3A4A4FBE8B82E111FFD805"/>
  </w:style>
  <w:style w:type="paragraph" w:customStyle="1" w:styleId="DD0C8AC4DB98074EB890EF98C2539DDF">
    <w:name w:val="DD0C8AC4DB98074EB890EF98C2539DDF"/>
  </w:style>
  <w:style w:type="paragraph" w:customStyle="1" w:styleId="B5020FBC64F1ED47AB8C70257DFEE7EF">
    <w:name w:val="B5020FBC64F1ED47AB8C70257DFEE7EF"/>
  </w:style>
  <w:style w:type="paragraph" w:customStyle="1" w:styleId="152DBC9849275D49A11D5786F7EDAAAA">
    <w:name w:val="152DBC9849275D49A11D5786F7EDAAAA"/>
  </w:style>
  <w:style w:type="paragraph" w:customStyle="1" w:styleId="0E2152D39DDCDF419DDF4F3FB79D2E55">
    <w:name w:val="0E2152D39DDCDF419DDF4F3FB79D2E55"/>
  </w:style>
  <w:style w:type="paragraph" w:customStyle="1" w:styleId="DDC5715FD1BAC14EBFF862FA0DDD3BB7">
    <w:name w:val="DDC5715FD1BAC14EBFF862FA0DDD3BB7"/>
  </w:style>
  <w:style w:type="paragraph" w:customStyle="1" w:styleId="B67D019D73C167408CEE0C1A49906941">
    <w:name w:val="B67D019D73C167408CEE0C1A49906941"/>
  </w:style>
  <w:style w:type="paragraph" w:customStyle="1" w:styleId="4B080A1EC4A9D44C8D9ADA29C324B78A">
    <w:name w:val="4B080A1EC4A9D44C8D9ADA29C324B78A"/>
  </w:style>
  <w:style w:type="paragraph" w:customStyle="1" w:styleId="79897750A6E5FB4C93166134C321A28B">
    <w:name w:val="79897750A6E5FB4C93166134C321A28B"/>
  </w:style>
  <w:style w:type="paragraph" w:customStyle="1" w:styleId="D493F5797F8DEE4CA3AD0393CB100070">
    <w:name w:val="D493F5797F8DEE4CA3AD0393CB100070"/>
  </w:style>
  <w:style w:type="paragraph" w:customStyle="1" w:styleId="BC748DF49C56944DBC0EC5683508C918">
    <w:name w:val="BC748DF49C56944DBC0EC5683508C918"/>
  </w:style>
  <w:style w:type="paragraph" w:customStyle="1" w:styleId="DDD627912CA5624198D9092728661534">
    <w:name w:val="DDD627912CA5624198D9092728661534"/>
  </w:style>
  <w:style w:type="paragraph" w:customStyle="1" w:styleId="19307BBE20E7F34E85A5BC2ABBD22003">
    <w:name w:val="19307BBE20E7F34E85A5BC2ABBD22003"/>
  </w:style>
  <w:style w:type="paragraph" w:customStyle="1" w:styleId="46B3395E60680F40A9A419F721B2E17B">
    <w:name w:val="46B3395E60680F40A9A419F721B2E17B"/>
  </w:style>
  <w:style w:type="paragraph" w:customStyle="1" w:styleId="E28DCE11721EEE48B000D3006B32CF03">
    <w:name w:val="E28DCE11721EEE48B000D3006B32CF03"/>
  </w:style>
  <w:style w:type="paragraph" w:customStyle="1" w:styleId="2378AB112216314692D7135C9ADC2EF1">
    <w:name w:val="2378AB112216314692D7135C9ADC2EF1"/>
  </w:style>
  <w:style w:type="paragraph" w:customStyle="1" w:styleId="A10F4015FC66E549A3246B6718A84891">
    <w:name w:val="A10F4015FC66E549A3246B6718A84891"/>
  </w:style>
  <w:style w:type="paragraph" w:customStyle="1" w:styleId="A0564576CDD5CE4B8993FE30964D74F7">
    <w:name w:val="A0564576CDD5CE4B8993FE30964D74F7"/>
  </w:style>
  <w:style w:type="paragraph" w:customStyle="1" w:styleId="0D8C695A8400784EBFD0DBF19165B82C">
    <w:name w:val="0D8C695A8400784EBFD0DBF19165B82C"/>
  </w:style>
  <w:style w:type="paragraph" w:customStyle="1" w:styleId="C2340B6EFAC64249859F9FE6443123FE">
    <w:name w:val="C2340B6EFAC64249859F9FE6443123FE"/>
  </w:style>
  <w:style w:type="paragraph" w:customStyle="1" w:styleId="98D7E9D7B9CF024AAFA78A1CAFA57CC2">
    <w:name w:val="98D7E9D7B9CF024AAFA78A1CAFA57CC2"/>
  </w:style>
  <w:style w:type="paragraph" w:customStyle="1" w:styleId="EACAC137B088BF45BB372F1E388D9F99">
    <w:name w:val="EACAC137B088BF45BB372F1E388D9F99"/>
  </w:style>
  <w:style w:type="paragraph" w:customStyle="1" w:styleId="B94922BC1E0E084E8887C3CE3B85A8B8">
    <w:name w:val="B94922BC1E0E084E8887C3CE3B85A8B8"/>
  </w:style>
  <w:style w:type="paragraph" w:customStyle="1" w:styleId="4993EBDD3B799241ADF65F72A24EB054">
    <w:name w:val="4993EBDD3B799241ADF65F72A24EB054"/>
  </w:style>
  <w:style w:type="paragraph" w:customStyle="1" w:styleId="200F2035829DE14AB43BCBE6469727C1">
    <w:name w:val="200F2035829DE14AB43BCBE6469727C1"/>
  </w:style>
  <w:style w:type="paragraph" w:customStyle="1" w:styleId="6CEA8AB1CA284741978A6F2230A34837">
    <w:name w:val="6CEA8AB1CA284741978A6F2230A34837"/>
  </w:style>
  <w:style w:type="paragraph" w:customStyle="1" w:styleId="55E6A564531BB849B94B78B5415A04F2">
    <w:name w:val="55E6A564531BB849B94B78B5415A04F2"/>
  </w:style>
  <w:style w:type="paragraph" w:customStyle="1" w:styleId="66FD27C4535ACF45874EE08CDBFCA896">
    <w:name w:val="66FD27C4535ACF45874EE08CDBFCA896"/>
  </w:style>
  <w:style w:type="paragraph" w:customStyle="1" w:styleId="60A62B34EA2B65498490C632D4FD290C">
    <w:name w:val="60A62B34EA2B65498490C632D4FD290C"/>
  </w:style>
  <w:style w:type="paragraph" w:customStyle="1" w:styleId="7BF9D931F7C99A479D52E3094FE55A77">
    <w:name w:val="7BF9D931F7C99A479D52E3094FE55A77"/>
  </w:style>
  <w:style w:type="paragraph" w:customStyle="1" w:styleId="53EB4562C92C90468BE59ABDBA2147FA">
    <w:name w:val="53EB4562C92C90468BE59ABDBA2147FA"/>
  </w:style>
  <w:style w:type="paragraph" w:customStyle="1" w:styleId="E82913D2E2898942A596873E5B369BB2">
    <w:name w:val="E82913D2E2898942A596873E5B369BB2"/>
  </w:style>
  <w:style w:type="paragraph" w:customStyle="1" w:styleId="CE96E211EF6A0F40BAC5D33DB06AA0FF">
    <w:name w:val="CE96E211EF6A0F40BAC5D33DB06AA0FF"/>
  </w:style>
  <w:style w:type="paragraph" w:customStyle="1" w:styleId="8604636C186FD34982E0FD8768A9E5B8">
    <w:name w:val="8604636C186FD34982E0FD8768A9E5B8"/>
  </w:style>
  <w:style w:type="paragraph" w:customStyle="1" w:styleId="9CFB4C83E8D1CD44A4826E9194F71E91">
    <w:name w:val="9CFB4C83E8D1CD44A4826E9194F71E91"/>
  </w:style>
  <w:style w:type="paragraph" w:customStyle="1" w:styleId="8DC8CBC89EF2B746BF1B965F9BE39B42">
    <w:name w:val="8DC8CBC89EF2B746BF1B965F9BE39B42"/>
  </w:style>
  <w:style w:type="paragraph" w:customStyle="1" w:styleId="9706D846E29A4A42B09C26A6E3E7BB3B">
    <w:name w:val="9706D846E29A4A42B09C26A6E3E7BB3B"/>
  </w:style>
  <w:style w:type="paragraph" w:customStyle="1" w:styleId="83239F42F1D6594EB09952A19E401493">
    <w:name w:val="83239F42F1D6594EB09952A19E401493"/>
  </w:style>
  <w:style w:type="paragraph" w:customStyle="1" w:styleId="75659DF1341D9B41BA18331014015D0D">
    <w:name w:val="75659DF1341D9B41BA18331014015D0D"/>
  </w:style>
  <w:style w:type="paragraph" w:customStyle="1" w:styleId="28585237BDB39743ADADDE8F30B028D1">
    <w:name w:val="28585237BDB39743ADADDE8F30B028D1"/>
  </w:style>
  <w:style w:type="paragraph" w:customStyle="1" w:styleId="CDEA50296B1ECA41BFD72F63B09BD7C8">
    <w:name w:val="CDEA50296B1ECA41BFD72F63B09BD7C8"/>
  </w:style>
  <w:style w:type="paragraph" w:customStyle="1" w:styleId="CCA2D09C8812DC49A9AB192CDB99FDC9">
    <w:name w:val="CCA2D09C8812DC49A9AB192CDB99FDC9"/>
  </w:style>
  <w:style w:type="paragraph" w:customStyle="1" w:styleId="281639CAAC6A3340A44D686F1A16E5B9">
    <w:name w:val="281639CAAC6A3340A44D686F1A16E5B9"/>
  </w:style>
  <w:style w:type="paragraph" w:customStyle="1" w:styleId="4C306CE86F6A774983DD01950635A9DD">
    <w:name w:val="4C306CE86F6A774983DD01950635A9DD"/>
  </w:style>
  <w:style w:type="paragraph" w:customStyle="1" w:styleId="E6F18CE7F2043046B1D5100F168322E9">
    <w:name w:val="E6F18CE7F2043046B1D5100F168322E9"/>
  </w:style>
  <w:style w:type="paragraph" w:customStyle="1" w:styleId="2ABE4C12A555844FAD2FD734CDE017AB">
    <w:name w:val="2ABE4C12A555844FAD2FD734CDE017AB"/>
  </w:style>
  <w:style w:type="paragraph" w:customStyle="1" w:styleId="C01DBE05C8AC6D4393D5DEB9DFA801AB">
    <w:name w:val="C01DBE05C8AC6D4393D5DEB9DFA801AB"/>
  </w:style>
  <w:style w:type="paragraph" w:customStyle="1" w:styleId="ED63C1A4B5D5F641A0EA716D2E574F38">
    <w:name w:val="ED63C1A4B5D5F641A0EA716D2E574F38"/>
  </w:style>
  <w:style w:type="paragraph" w:customStyle="1" w:styleId="47AB60ED92689849BE98B2579A6FF6CB">
    <w:name w:val="47AB60ED92689849BE98B2579A6FF6CB"/>
  </w:style>
  <w:style w:type="paragraph" w:customStyle="1" w:styleId="D10AE5115C2D7B4F997236FA03715BE2">
    <w:name w:val="D10AE5115C2D7B4F997236FA03715BE2"/>
  </w:style>
  <w:style w:type="paragraph" w:customStyle="1" w:styleId="F6D80ED1FF841B4AABD0015DE9439176">
    <w:name w:val="F6D80ED1FF841B4AABD0015DE9439176"/>
  </w:style>
  <w:style w:type="paragraph" w:customStyle="1" w:styleId="0E4F58F2C580444BB192501C2C396944">
    <w:name w:val="0E4F58F2C580444BB192501C2C396944"/>
  </w:style>
  <w:style w:type="paragraph" w:customStyle="1" w:styleId="2524D7A2C2C3474EA02EAA6D7C0AA284">
    <w:name w:val="2524D7A2C2C3474EA02EAA6D7C0AA284"/>
  </w:style>
  <w:style w:type="paragraph" w:customStyle="1" w:styleId="4882744661F3C848A9AC54030D34E29D">
    <w:name w:val="4882744661F3C848A9AC54030D34E2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Lab 3 Report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C5EDD7-73C4-4D49-B879-0D8AEAB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edition).dotx</Template>
  <TotalTime>253</TotalTime>
  <Pages>20</Pages>
  <Words>1835</Words>
  <Characters>10464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Favela, Nicole E</cp:lastModifiedBy>
  <cp:revision>16</cp:revision>
  <dcterms:created xsi:type="dcterms:W3CDTF">2019-03-10T00:05:00Z</dcterms:created>
  <dcterms:modified xsi:type="dcterms:W3CDTF">2019-03-13T05:32:00Z</dcterms:modified>
</cp:coreProperties>
</file>